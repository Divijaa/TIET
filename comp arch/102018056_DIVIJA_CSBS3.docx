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16E51" w14:textId="48068F8F" w:rsidR="00BF0460" w:rsidRDefault="00BF0460" w:rsidP="00BF0460">
      <w:pPr>
        <w:shd w:val="clear" w:color="auto" w:fill="FFFFFF"/>
        <w:spacing w:after="100" w:afterAutospacing="1" w:line="240" w:lineRule="auto"/>
        <w:ind w:right="0"/>
        <w:outlineLvl w:val="0"/>
        <w:rPr>
          <w:rFonts w:ascii="Arial" w:eastAsia="Times New Roman" w:hAnsi="Arial" w:cs="Arial"/>
          <w:color w:val="455A64"/>
          <w:kern w:val="36"/>
          <w:sz w:val="40"/>
          <w:szCs w:val="40"/>
          <w:lang w:val="en-IN" w:eastAsia="en-IN" w:bidi="pa-IN"/>
        </w:rPr>
      </w:pPr>
      <w:r w:rsidRPr="00961F7C">
        <w:rPr>
          <w:rFonts w:ascii="Arial" w:eastAsia="Times New Roman" w:hAnsi="Arial" w:cs="Arial"/>
          <w:color w:val="455A64"/>
          <w:kern w:val="36"/>
          <w:sz w:val="40"/>
          <w:szCs w:val="40"/>
          <w:lang w:val="en-IN" w:eastAsia="en-IN" w:bidi="pa-IN"/>
        </w:rPr>
        <w:t>COMPUTER ORGANIZATION &amp; ARCHITECTURE-UCT302</w:t>
      </w:r>
    </w:p>
    <w:p w14:paraId="6DEF9BD9" w14:textId="3434B808" w:rsidR="00BF0460" w:rsidRPr="0003534E" w:rsidRDefault="00961F7C" w:rsidP="00BF0460">
      <w:pPr>
        <w:shd w:val="clear" w:color="auto" w:fill="FFFFFF"/>
        <w:spacing w:after="100" w:afterAutospacing="1" w:line="240" w:lineRule="auto"/>
        <w:ind w:right="0"/>
        <w:outlineLvl w:val="0"/>
        <w:rPr>
          <w:rFonts w:ascii="Arial" w:eastAsia="Times New Roman" w:hAnsi="Arial" w:cs="Arial"/>
          <w:b/>
          <w:bCs/>
          <w:color w:val="455A64"/>
          <w:kern w:val="36"/>
          <w:sz w:val="32"/>
          <w:szCs w:val="32"/>
          <w:lang w:val="en-IN" w:eastAsia="en-IN" w:bidi="pa-IN"/>
        </w:rPr>
      </w:pPr>
      <w:r w:rsidRPr="0003534E">
        <w:rPr>
          <w:rFonts w:ascii="Arial" w:eastAsia="Times New Roman" w:hAnsi="Arial" w:cs="Arial"/>
          <w:b/>
          <w:bCs/>
          <w:color w:val="455A64"/>
          <w:kern w:val="36"/>
          <w:sz w:val="32"/>
          <w:szCs w:val="32"/>
          <w:lang w:val="en-IN" w:eastAsia="en-IN" w:bidi="pa-IN"/>
        </w:rPr>
        <w:t xml:space="preserve">                                               B</w:t>
      </w:r>
      <w:r w:rsidR="0003534E">
        <w:rPr>
          <w:rFonts w:ascii="Arial" w:eastAsia="Times New Roman" w:hAnsi="Arial" w:cs="Arial"/>
          <w:b/>
          <w:bCs/>
          <w:color w:val="455A64"/>
          <w:kern w:val="36"/>
          <w:sz w:val="32"/>
          <w:szCs w:val="32"/>
          <w:lang w:val="en-IN" w:eastAsia="en-IN" w:bidi="pa-IN"/>
        </w:rPr>
        <w:t>y</w:t>
      </w:r>
      <w:r w:rsidRPr="0003534E">
        <w:rPr>
          <w:rFonts w:ascii="Arial" w:eastAsia="Times New Roman" w:hAnsi="Arial" w:cs="Arial"/>
          <w:b/>
          <w:bCs/>
          <w:color w:val="455A64"/>
          <w:kern w:val="36"/>
          <w:sz w:val="32"/>
          <w:szCs w:val="32"/>
          <w:lang w:val="en-IN" w:eastAsia="en-IN" w:bidi="pa-IN"/>
        </w:rPr>
        <w:t xml:space="preserve">: Divija </w:t>
      </w:r>
      <w:proofErr w:type="gramStart"/>
      <w:r w:rsidRPr="0003534E">
        <w:rPr>
          <w:rFonts w:ascii="Arial" w:eastAsia="Times New Roman" w:hAnsi="Arial" w:cs="Arial"/>
          <w:b/>
          <w:bCs/>
          <w:color w:val="455A64"/>
          <w:kern w:val="36"/>
          <w:sz w:val="32"/>
          <w:szCs w:val="32"/>
          <w:lang w:val="en-IN" w:eastAsia="en-IN" w:bidi="pa-IN"/>
        </w:rPr>
        <w:t xml:space="preserve">102018056 </w:t>
      </w:r>
      <w:r w:rsidR="0003534E">
        <w:rPr>
          <w:rFonts w:ascii="Arial" w:eastAsia="Times New Roman" w:hAnsi="Arial" w:cs="Arial"/>
          <w:b/>
          <w:bCs/>
          <w:color w:val="455A64"/>
          <w:kern w:val="36"/>
          <w:sz w:val="32"/>
          <w:szCs w:val="32"/>
          <w:lang w:val="en-IN" w:eastAsia="en-IN" w:bidi="pa-IN"/>
        </w:rPr>
        <w:t xml:space="preserve"> </w:t>
      </w:r>
      <w:r w:rsidRPr="0003534E">
        <w:rPr>
          <w:rFonts w:ascii="Arial" w:eastAsia="Times New Roman" w:hAnsi="Arial" w:cs="Arial"/>
          <w:b/>
          <w:bCs/>
          <w:color w:val="455A64"/>
          <w:kern w:val="36"/>
          <w:sz w:val="32"/>
          <w:szCs w:val="32"/>
          <w:lang w:val="en-IN" w:eastAsia="en-IN" w:bidi="pa-IN"/>
        </w:rPr>
        <w:t>CSBS</w:t>
      </w:r>
      <w:proofErr w:type="gramEnd"/>
      <w:r w:rsidRPr="0003534E">
        <w:rPr>
          <w:rFonts w:ascii="Arial" w:eastAsia="Times New Roman" w:hAnsi="Arial" w:cs="Arial"/>
          <w:b/>
          <w:bCs/>
          <w:color w:val="455A64"/>
          <w:kern w:val="36"/>
          <w:sz w:val="32"/>
          <w:szCs w:val="32"/>
          <w:lang w:val="en-IN" w:eastAsia="en-IN" w:bidi="pa-IN"/>
        </w:rPr>
        <w:t>3</w:t>
      </w:r>
    </w:p>
    <w:p w14:paraId="62836B8B" w14:textId="3E2C1757" w:rsidR="00BF0460" w:rsidRDefault="00BF0460" w:rsidP="00BF0460">
      <w:pPr>
        <w:shd w:val="clear" w:color="auto" w:fill="FFFFFF"/>
        <w:spacing w:after="100" w:afterAutospacing="1" w:line="240" w:lineRule="auto"/>
        <w:ind w:right="0"/>
        <w:outlineLvl w:val="0"/>
        <w:rPr>
          <w:rFonts w:ascii="Arial" w:eastAsia="Times New Roman" w:hAnsi="Arial" w:cs="Arial"/>
          <w:color w:val="455A64"/>
          <w:kern w:val="36"/>
          <w:lang w:val="en-IN" w:eastAsia="en-IN" w:bidi="pa-IN"/>
        </w:rPr>
      </w:pPr>
      <w:r>
        <w:rPr>
          <w:rFonts w:ascii="Arial" w:eastAsia="Times New Roman" w:hAnsi="Arial" w:cs="Arial"/>
          <w:color w:val="455A64"/>
          <w:kern w:val="36"/>
          <w:lang w:val="en-IN" w:eastAsia="en-IN" w:bidi="pa-IN"/>
        </w:rPr>
        <w:t>QUESTION1:</w:t>
      </w:r>
      <w:r w:rsidR="00087264">
        <w:rPr>
          <w:rFonts w:ascii="Arial" w:eastAsia="Times New Roman" w:hAnsi="Arial" w:cs="Arial"/>
          <w:color w:val="455A64"/>
          <w:kern w:val="36"/>
          <w:lang w:val="en-IN" w:eastAsia="en-IN" w:bidi="pa-IN"/>
        </w:rPr>
        <w:t xml:space="preserve"> </w:t>
      </w:r>
      <w:r>
        <w:rPr>
          <w:rFonts w:ascii="Arial" w:eastAsia="Times New Roman" w:hAnsi="Arial" w:cs="Arial"/>
          <w:color w:val="455A64"/>
          <w:kern w:val="36"/>
          <w:lang w:val="en-IN" w:eastAsia="en-IN" w:bidi="pa-IN"/>
        </w:rPr>
        <w:t>Write a quotation for a laptop.</w:t>
      </w:r>
    </w:p>
    <w:p w14:paraId="54E84B10" w14:textId="598321D0" w:rsidR="00997F2B" w:rsidRDefault="00997F2B" w:rsidP="00BF0460">
      <w:pPr>
        <w:shd w:val="clear" w:color="auto" w:fill="FFFFFF"/>
        <w:spacing w:after="100" w:afterAutospacing="1" w:line="240" w:lineRule="auto"/>
        <w:ind w:right="0"/>
        <w:outlineLvl w:val="0"/>
        <w:rPr>
          <w:rFonts w:ascii="Arial" w:eastAsia="Times New Roman" w:hAnsi="Arial" w:cs="Arial"/>
          <w:color w:val="455A64"/>
          <w:kern w:val="36"/>
          <w:lang w:val="en-IN" w:eastAsia="en-IN" w:bidi="pa-IN"/>
        </w:rPr>
      </w:pPr>
      <w:r>
        <w:rPr>
          <w:rFonts w:ascii="Arial" w:eastAsia="Times New Roman" w:hAnsi="Arial" w:cs="Arial"/>
          <w:color w:val="455A64"/>
          <w:kern w:val="36"/>
          <w:lang w:val="en-IN" w:eastAsia="en-IN" w:bidi="pa-IN"/>
        </w:rPr>
        <w:t>Answer1:</w:t>
      </w:r>
    </w:p>
    <w:p w14:paraId="452D0E6F" w14:textId="77777777" w:rsidR="00997F2B" w:rsidRPr="00764917" w:rsidRDefault="00997F2B" w:rsidP="00997F2B">
      <w:pPr>
        <w:spacing w:after="0" w:line="240" w:lineRule="auto"/>
        <w:ind w:right="0"/>
        <w:rPr>
          <w:rFonts w:ascii="Times New Roman" w:eastAsia="Times New Roman" w:hAnsi="Times New Roman" w:cs="Times New Roman"/>
          <w:b/>
          <w:bCs/>
          <w:lang w:val="en-IN" w:eastAsia="en-IN" w:bidi="pa-IN"/>
        </w:rPr>
      </w:pPr>
      <w:r w:rsidRPr="00764917">
        <w:rPr>
          <w:rFonts w:ascii="Times New Roman" w:eastAsia="Times New Roman" w:hAnsi="Times New Roman" w:cs="Times New Roman"/>
          <w:b/>
          <w:bCs/>
          <w:lang w:val="en-IN" w:eastAsia="en-IN" w:bidi="pa-IN"/>
        </w:rPr>
        <w:t>General Information</w:t>
      </w:r>
    </w:p>
    <w:p w14:paraId="5B0C853F" w14:textId="5A4C2FDD" w:rsidR="00997F2B" w:rsidRPr="00764917" w:rsidRDefault="00997F2B" w:rsidP="00997F2B">
      <w:pPr>
        <w:spacing w:after="0" w:line="312" w:lineRule="atLeast"/>
        <w:ind w:left="720" w:right="0"/>
        <w:textAlignment w:val="top"/>
        <w:rPr>
          <w:rFonts w:ascii="Times New Roman" w:eastAsia="Times New Roman" w:hAnsi="Times New Roman" w:cs="Times New Roman"/>
          <w:color w:val="575757"/>
          <w:lang w:val="en-IN" w:eastAsia="en-IN" w:bidi="pa-IN"/>
        </w:rPr>
      </w:pPr>
      <w:r w:rsidRPr="00764917">
        <w:rPr>
          <w:rFonts w:ascii="Times New Roman" w:eastAsia="Times New Roman" w:hAnsi="Times New Roman" w:cs="Times New Roman"/>
          <w:color w:val="575757"/>
          <w:lang w:val="en-IN" w:eastAsia="en-IN" w:bidi="pa-IN"/>
        </w:rPr>
        <w:t>Laptop Type:</w:t>
      </w:r>
      <w:r w:rsidR="00961F7C" w:rsidRPr="00764917">
        <w:rPr>
          <w:rFonts w:ascii="Times New Roman" w:eastAsia="Times New Roman" w:hAnsi="Times New Roman" w:cs="Times New Roman"/>
          <w:color w:val="575757"/>
          <w:lang w:val="en-IN" w:eastAsia="en-IN" w:bidi="pa-IN"/>
        </w:rPr>
        <w:t xml:space="preserve"> </w:t>
      </w:r>
      <w:r w:rsidRPr="00764917">
        <w:rPr>
          <w:rFonts w:ascii="Times New Roman" w:eastAsia="Times New Roman" w:hAnsi="Times New Roman" w:cs="Times New Roman"/>
          <w:color w:val="575757"/>
          <w:lang w:val="en-IN" w:eastAsia="en-IN" w:bidi="pa-IN"/>
        </w:rPr>
        <w:t>Standard Laptop</w:t>
      </w:r>
    </w:p>
    <w:p w14:paraId="77042BC2" w14:textId="7FAAA092" w:rsidR="00997F2B" w:rsidRPr="00764917" w:rsidRDefault="00997F2B" w:rsidP="00997F2B">
      <w:pPr>
        <w:spacing w:after="0" w:line="312" w:lineRule="atLeast"/>
        <w:ind w:left="720" w:right="0"/>
        <w:textAlignment w:val="top"/>
        <w:rPr>
          <w:rFonts w:ascii="Times New Roman" w:eastAsia="Times New Roman" w:hAnsi="Times New Roman" w:cs="Times New Roman"/>
          <w:color w:val="575757"/>
          <w:lang w:val="en-IN" w:eastAsia="en-IN" w:bidi="pa-IN"/>
        </w:rPr>
      </w:pPr>
      <w:r w:rsidRPr="00764917">
        <w:rPr>
          <w:rFonts w:ascii="Times New Roman" w:eastAsia="Times New Roman" w:hAnsi="Times New Roman" w:cs="Times New Roman"/>
          <w:color w:val="575757"/>
          <w:lang w:val="en-IN" w:eastAsia="en-IN" w:bidi="pa-IN"/>
        </w:rPr>
        <w:t>Brand: HP</w:t>
      </w:r>
    </w:p>
    <w:p w14:paraId="760F97DD" w14:textId="77777777" w:rsidR="00997F2B" w:rsidRPr="00764917" w:rsidRDefault="00997F2B" w:rsidP="00997F2B">
      <w:pPr>
        <w:spacing w:after="0" w:line="240" w:lineRule="auto"/>
        <w:ind w:right="0"/>
        <w:rPr>
          <w:rFonts w:ascii="Times New Roman" w:eastAsia="Times New Roman" w:hAnsi="Times New Roman" w:cs="Times New Roman"/>
          <w:b/>
          <w:bCs/>
          <w:lang w:val="en-IN" w:eastAsia="en-IN" w:bidi="pa-IN"/>
        </w:rPr>
      </w:pPr>
      <w:r w:rsidRPr="00764917">
        <w:rPr>
          <w:rFonts w:ascii="Times New Roman" w:eastAsia="Times New Roman" w:hAnsi="Times New Roman" w:cs="Times New Roman"/>
          <w:b/>
          <w:bCs/>
          <w:lang w:val="en-IN" w:eastAsia="en-IN" w:bidi="pa-IN"/>
        </w:rPr>
        <w:t>Laptop Display</w:t>
      </w:r>
    </w:p>
    <w:p w14:paraId="78286F53" w14:textId="6C047F04" w:rsidR="00997F2B" w:rsidRPr="00764917" w:rsidRDefault="00997F2B" w:rsidP="00997F2B">
      <w:pPr>
        <w:spacing w:after="0" w:line="312" w:lineRule="atLeast"/>
        <w:ind w:left="720" w:right="0"/>
        <w:textAlignment w:val="top"/>
        <w:rPr>
          <w:rFonts w:ascii="Times New Roman" w:eastAsia="Times New Roman" w:hAnsi="Times New Roman" w:cs="Times New Roman"/>
          <w:color w:val="575757"/>
          <w:lang w:val="en-IN" w:eastAsia="en-IN" w:bidi="pa-IN"/>
        </w:rPr>
      </w:pPr>
      <w:r w:rsidRPr="00764917">
        <w:rPr>
          <w:rFonts w:ascii="Times New Roman" w:eastAsia="Times New Roman" w:hAnsi="Times New Roman" w:cs="Times New Roman"/>
          <w:color w:val="575757"/>
          <w:lang w:val="en-IN" w:eastAsia="en-IN" w:bidi="pa-IN"/>
        </w:rPr>
        <w:t>Screen Resolution: 1920 x 1080 - FHD</w:t>
      </w:r>
    </w:p>
    <w:p w14:paraId="3CEF48B4" w14:textId="39A00269" w:rsidR="00997F2B" w:rsidRPr="00764917" w:rsidRDefault="00997F2B" w:rsidP="00997F2B">
      <w:pPr>
        <w:spacing w:after="0" w:line="312" w:lineRule="atLeast"/>
        <w:ind w:left="720" w:right="0"/>
        <w:textAlignment w:val="top"/>
        <w:rPr>
          <w:rFonts w:ascii="Times New Roman" w:eastAsia="Times New Roman" w:hAnsi="Times New Roman" w:cs="Times New Roman"/>
          <w:color w:val="575757"/>
          <w:lang w:val="en-IN" w:eastAsia="en-IN" w:bidi="pa-IN"/>
        </w:rPr>
      </w:pPr>
      <w:r w:rsidRPr="00764917">
        <w:rPr>
          <w:rFonts w:ascii="Times New Roman" w:eastAsia="Times New Roman" w:hAnsi="Times New Roman" w:cs="Times New Roman"/>
          <w:color w:val="575757"/>
          <w:lang w:val="en-IN" w:eastAsia="en-IN" w:bidi="pa-IN"/>
        </w:rPr>
        <w:t>Display Type: Full HD</w:t>
      </w:r>
    </w:p>
    <w:p w14:paraId="178E1323" w14:textId="1E1E33C5" w:rsidR="00997F2B" w:rsidRPr="00764917" w:rsidRDefault="00997F2B" w:rsidP="00997F2B">
      <w:pPr>
        <w:spacing w:after="0" w:line="312" w:lineRule="atLeast"/>
        <w:ind w:left="720" w:right="0"/>
        <w:textAlignment w:val="top"/>
        <w:rPr>
          <w:rFonts w:ascii="Times New Roman" w:eastAsia="Times New Roman" w:hAnsi="Times New Roman" w:cs="Times New Roman"/>
          <w:color w:val="575757"/>
          <w:lang w:val="en-IN" w:eastAsia="en-IN" w:bidi="pa-IN"/>
        </w:rPr>
      </w:pPr>
      <w:r w:rsidRPr="00764917">
        <w:rPr>
          <w:rFonts w:ascii="Times New Roman" w:eastAsia="Times New Roman" w:hAnsi="Times New Roman" w:cs="Times New Roman"/>
          <w:color w:val="575757"/>
          <w:lang w:val="en-IN" w:eastAsia="en-IN" w:bidi="pa-IN"/>
        </w:rPr>
        <w:t>Cache Memory: 8 MB</w:t>
      </w:r>
    </w:p>
    <w:p w14:paraId="77D53F2D" w14:textId="1A2BAF26" w:rsidR="00997F2B" w:rsidRPr="00764917" w:rsidRDefault="00997F2B" w:rsidP="00997F2B">
      <w:pPr>
        <w:spacing w:after="0" w:line="312" w:lineRule="atLeast"/>
        <w:ind w:left="720" w:right="0"/>
        <w:textAlignment w:val="top"/>
        <w:rPr>
          <w:rFonts w:ascii="Times New Roman" w:eastAsia="Times New Roman" w:hAnsi="Times New Roman" w:cs="Times New Roman"/>
          <w:color w:val="575757"/>
          <w:lang w:val="en-IN" w:eastAsia="en-IN" w:bidi="pa-IN"/>
        </w:rPr>
      </w:pPr>
      <w:r w:rsidRPr="00764917">
        <w:rPr>
          <w:rFonts w:ascii="Times New Roman" w:eastAsia="Times New Roman" w:hAnsi="Times New Roman" w:cs="Times New Roman"/>
          <w:color w:val="575757"/>
          <w:lang w:val="en-IN" w:eastAsia="en-IN" w:bidi="pa-IN"/>
        </w:rPr>
        <w:t>Screen Size (Diagonal): 39.6 cm (15.6 inch)</w:t>
      </w:r>
    </w:p>
    <w:p w14:paraId="4AE5A0BA" w14:textId="77777777" w:rsidR="00997F2B" w:rsidRPr="00764917" w:rsidRDefault="00997F2B" w:rsidP="00997F2B">
      <w:pPr>
        <w:spacing w:after="0" w:line="240" w:lineRule="auto"/>
        <w:ind w:right="0"/>
        <w:rPr>
          <w:rFonts w:ascii="Times New Roman" w:eastAsia="Times New Roman" w:hAnsi="Times New Roman" w:cs="Times New Roman"/>
          <w:b/>
          <w:bCs/>
          <w:lang w:val="en-IN" w:eastAsia="en-IN" w:bidi="pa-IN"/>
        </w:rPr>
      </w:pPr>
      <w:r w:rsidRPr="00764917">
        <w:rPr>
          <w:rFonts w:ascii="Times New Roman" w:eastAsia="Times New Roman" w:hAnsi="Times New Roman" w:cs="Times New Roman"/>
          <w:b/>
          <w:bCs/>
          <w:lang w:val="en-IN" w:eastAsia="en-IN" w:bidi="pa-IN"/>
        </w:rPr>
        <w:t>Laptop Hardware</w:t>
      </w:r>
    </w:p>
    <w:p w14:paraId="3891F0C9" w14:textId="52AD8BF9" w:rsidR="00997F2B" w:rsidRPr="00764917" w:rsidRDefault="00997F2B" w:rsidP="00997F2B">
      <w:pPr>
        <w:spacing w:after="0" w:line="312" w:lineRule="atLeast"/>
        <w:ind w:left="720" w:right="0"/>
        <w:textAlignment w:val="top"/>
        <w:rPr>
          <w:rFonts w:ascii="Times New Roman" w:eastAsia="Times New Roman" w:hAnsi="Times New Roman" w:cs="Times New Roman"/>
          <w:color w:val="575757"/>
          <w:lang w:val="en-IN" w:eastAsia="en-IN" w:bidi="pa-IN"/>
        </w:rPr>
      </w:pPr>
      <w:r w:rsidRPr="00764917">
        <w:rPr>
          <w:rFonts w:ascii="Times New Roman" w:eastAsia="Times New Roman" w:hAnsi="Times New Roman" w:cs="Times New Roman"/>
          <w:color w:val="575757"/>
          <w:lang w:val="en-IN" w:eastAsia="en-IN" w:bidi="pa-IN"/>
        </w:rPr>
        <w:t>Graphics Card – Brand Nvidia</w:t>
      </w:r>
    </w:p>
    <w:p w14:paraId="1103ACC1" w14:textId="38425588" w:rsidR="00997F2B" w:rsidRPr="00764917" w:rsidRDefault="00997F2B" w:rsidP="00997F2B">
      <w:pPr>
        <w:spacing w:after="0" w:line="312" w:lineRule="atLeast"/>
        <w:ind w:left="720" w:right="0"/>
        <w:textAlignment w:val="top"/>
        <w:rPr>
          <w:rFonts w:ascii="Times New Roman" w:eastAsia="Times New Roman" w:hAnsi="Times New Roman" w:cs="Times New Roman"/>
          <w:color w:val="575757"/>
          <w:lang w:val="en-IN" w:eastAsia="en-IN" w:bidi="pa-IN"/>
        </w:rPr>
      </w:pPr>
      <w:r w:rsidRPr="00764917">
        <w:rPr>
          <w:rFonts w:ascii="Times New Roman" w:eastAsia="Times New Roman" w:hAnsi="Times New Roman" w:cs="Times New Roman"/>
          <w:color w:val="575757"/>
          <w:lang w:val="en-IN" w:eastAsia="en-IN" w:bidi="pa-IN"/>
        </w:rPr>
        <w:t>Hard Drive: 512 GB</w:t>
      </w:r>
    </w:p>
    <w:p w14:paraId="0FDF1D52" w14:textId="465FE038" w:rsidR="00997F2B" w:rsidRPr="00764917" w:rsidRDefault="00997F2B" w:rsidP="00997F2B">
      <w:pPr>
        <w:spacing w:after="0" w:line="312" w:lineRule="atLeast"/>
        <w:ind w:left="720" w:right="0"/>
        <w:textAlignment w:val="top"/>
        <w:rPr>
          <w:rFonts w:ascii="Times New Roman" w:eastAsia="Times New Roman" w:hAnsi="Times New Roman" w:cs="Times New Roman"/>
          <w:color w:val="575757"/>
          <w:lang w:val="en-IN" w:eastAsia="en-IN" w:bidi="pa-IN"/>
        </w:rPr>
      </w:pPr>
      <w:r w:rsidRPr="00764917">
        <w:rPr>
          <w:rFonts w:ascii="Times New Roman" w:eastAsia="Times New Roman" w:hAnsi="Times New Roman" w:cs="Times New Roman"/>
          <w:color w:val="575757"/>
          <w:lang w:val="en-IN" w:eastAsia="en-IN" w:bidi="pa-IN"/>
        </w:rPr>
        <w:t>Memory (RAM): 16 GB</w:t>
      </w:r>
    </w:p>
    <w:p w14:paraId="79CB7652" w14:textId="767B20A3" w:rsidR="00997F2B" w:rsidRPr="00764917" w:rsidRDefault="00997F2B" w:rsidP="00997F2B">
      <w:pPr>
        <w:spacing w:after="0" w:line="312" w:lineRule="atLeast"/>
        <w:ind w:left="720" w:right="0"/>
        <w:textAlignment w:val="top"/>
        <w:rPr>
          <w:rFonts w:ascii="Times New Roman" w:eastAsia="Times New Roman" w:hAnsi="Times New Roman" w:cs="Times New Roman"/>
          <w:color w:val="575757"/>
          <w:lang w:val="en-IN" w:eastAsia="en-IN" w:bidi="pa-IN"/>
        </w:rPr>
      </w:pPr>
      <w:r w:rsidRPr="00764917">
        <w:rPr>
          <w:rFonts w:ascii="Times New Roman" w:eastAsia="Times New Roman" w:hAnsi="Times New Roman" w:cs="Times New Roman"/>
          <w:color w:val="575757"/>
          <w:lang w:val="en-IN" w:eastAsia="en-IN" w:bidi="pa-IN"/>
        </w:rPr>
        <w:t>Graphics Card - Sub-Brand: GeForce</w:t>
      </w:r>
    </w:p>
    <w:p w14:paraId="14AE91AE" w14:textId="209BB14C" w:rsidR="00997F2B" w:rsidRPr="00764917" w:rsidRDefault="00997F2B" w:rsidP="00997F2B">
      <w:pPr>
        <w:spacing w:after="0" w:line="312" w:lineRule="atLeast"/>
        <w:ind w:left="720" w:right="0"/>
        <w:textAlignment w:val="top"/>
        <w:rPr>
          <w:rFonts w:ascii="Times New Roman" w:eastAsia="Times New Roman" w:hAnsi="Times New Roman" w:cs="Times New Roman"/>
          <w:color w:val="575757"/>
          <w:lang w:val="en-IN" w:eastAsia="en-IN" w:bidi="pa-IN"/>
        </w:rPr>
      </w:pPr>
      <w:r w:rsidRPr="00764917">
        <w:rPr>
          <w:rFonts w:ascii="Times New Roman" w:eastAsia="Times New Roman" w:hAnsi="Times New Roman" w:cs="Times New Roman"/>
          <w:color w:val="575757"/>
          <w:lang w:val="en-IN" w:eastAsia="en-IN" w:bidi="pa-IN"/>
        </w:rPr>
        <w:t>Processor: 4.20 GHz (Turbo Frequency) Quad Core Intel Core i5-1135G7 11th Gen P</w:t>
      </w:r>
    </w:p>
    <w:p w14:paraId="06F49628" w14:textId="5CFA769E" w:rsidR="00997F2B" w:rsidRPr="00764917" w:rsidRDefault="00997F2B" w:rsidP="00997F2B">
      <w:pPr>
        <w:spacing w:after="0" w:line="312" w:lineRule="atLeast"/>
        <w:ind w:left="720" w:right="0"/>
        <w:textAlignment w:val="top"/>
        <w:rPr>
          <w:rFonts w:ascii="Times New Roman" w:eastAsia="Times New Roman" w:hAnsi="Times New Roman" w:cs="Times New Roman"/>
          <w:color w:val="575757"/>
          <w:lang w:val="en-IN" w:eastAsia="en-IN" w:bidi="pa-IN"/>
        </w:rPr>
      </w:pPr>
      <w:r w:rsidRPr="00764917">
        <w:rPr>
          <w:rFonts w:ascii="Times New Roman" w:eastAsia="Times New Roman" w:hAnsi="Times New Roman" w:cs="Times New Roman"/>
          <w:color w:val="575757"/>
          <w:lang w:val="en-IN" w:eastAsia="en-IN" w:bidi="pa-IN"/>
        </w:rPr>
        <w:t>Storage Type: SSD</w:t>
      </w:r>
    </w:p>
    <w:p w14:paraId="29BDF1E4" w14:textId="7150800F" w:rsidR="00997F2B" w:rsidRPr="00764917" w:rsidRDefault="00997F2B" w:rsidP="00997F2B">
      <w:pPr>
        <w:spacing w:after="0" w:line="312" w:lineRule="atLeast"/>
        <w:ind w:left="720" w:right="0"/>
        <w:textAlignment w:val="top"/>
        <w:rPr>
          <w:rFonts w:ascii="Times New Roman" w:eastAsia="Times New Roman" w:hAnsi="Times New Roman" w:cs="Times New Roman"/>
          <w:color w:val="575757"/>
          <w:lang w:val="en-IN" w:eastAsia="en-IN" w:bidi="pa-IN"/>
        </w:rPr>
      </w:pPr>
      <w:r w:rsidRPr="00764917">
        <w:rPr>
          <w:rFonts w:ascii="Times New Roman" w:eastAsia="Times New Roman" w:hAnsi="Times New Roman" w:cs="Times New Roman"/>
          <w:color w:val="575757"/>
          <w:lang w:val="en-IN" w:eastAsia="en-IN" w:bidi="pa-IN"/>
        </w:rPr>
        <w:t>Expandable Memory: 16 GB</w:t>
      </w:r>
    </w:p>
    <w:p w14:paraId="45412609" w14:textId="5AE56503" w:rsidR="00997F2B" w:rsidRPr="00764917" w:rsidRDefault="00997F2B" w:rsidP="00997F2B">
      <w:pPr>
        <w:spacing w:after="0" w:line="312" w:lineRule="atLeast"/>
        <w:ind w:left="720" w:right="0"/>
        <w:textAlignment w:val="top"/>
        <w:rPr>
          <w:rFonts w:ascii="Times New Roman" w:eastAsia="Times New Roman" w:hAnsi="Times New Roman" w:cs="Times New Roman"/>
          <w:color w:val="575757"/>
          <w:lang w:val="en-IN" w:eastAsia="en-IN" w:bidi="pa-IN"/>
        </w:rPr>
      </w:pPr>
      <w:r w:rsidRPr="00764917">
        <w:rPr>
          <w:rFonts w:ascii="Times New Roman" w:eastAsia="Times New Roman" w:hAnsi="Times New Roman" w:cs="Times New Roman"/>
          <w:color w:val="575757"/>
          <w:lang w:val="en-IN" w:eastAsia="en-IN" w:bidi="pa-IN"/>
        </w:rPr>
        <w:t>Memory Details: 16 GB (2 x 8 GB)</w:t>
      </w:r>
    </w:p>
    <w:p w14:paraId="236457CD" w14:textId="2F6C1096" w:rsidR="00961F7C" w:rsidRPr="00764917" w:rsidRDefault="00961F7C" w:rsidP="00997F2B">
      <w:pPr>
        <w:spacing w:after="0" w:line="312" w:lineRule="atLeast"/>
        <w:ind w:left="720" w:right="0"/>
        <w:textAlignment w:val="top"/>
        <w:rPr>
          <w:rFonts w:ascii="Times New Roman" w:eastAsia="Times New Roman" w:hAnsi="Times New Roman" w:cs="Times New Roman"/>
          <w:color w:val="575757"/>
          <w:lang w:val="en-IN" w:eastAsia="en-IN" w:bidi="pa-IN"/>
        </w:rPr>
      </w:pPr>
      <w:r w:rsidRPr="00764917">
        <w:rPr>
          <w:rFonts w:ascii="Times New Roman" w:eastAsia="Times New Roman" w:hAnsi="Times New Roman" w:cs="Times New Roman"/>
          <w:color w:val="575757"/>
          <w:lang w:val="en-IN" w:eastAsia="en-IN" w:bidi="pa-IN"/>
        </w:rPr>
        <w:t>Backlit Keyboard: Yes</w:t>
      </w:r>
    </w:p>
    <w:p w14:paraId="6F5D0168" w14:textId="77777777" w:rsidR="00997F2B" w:rsidRPr="00764917" w:rsidRDefault="00997F2B" w:rsidP="00997F2B">
      <w:pPr>
        <w:spacing w:after="0" w:line="240" w:lineRule="auto"/>
        <w:ind w:right="0"/>
        <w:rPr>
          <w:rFonts w:ascii="Times New Roman" w:eastAsia="Times New Roman" w:hAnsi="Times New Roman" w:cs="Times New Roman"/>
          <w:b/>
          <w:bCs/>
          <w:lang w:val="en-IN" w:eastAsia="en-IN" w:bidi="pa-IN"/>
        </w:rPr>
      </w:pPr>
      <w:r w:rsidRPr="00764917">
        <w:rPr>
          <w:rFonts w:ascii="Times New Roman" w:eastAsia="Times New Roman" w:hAnsi="Times New Roman" w:cs="Times New Roman"/>
          <w:b/>
          <w:bCs/>
          <w:lang w:val="en-IN" w:eastAsia="en-IN" w:bidi="pa-IN"/>
        </w:rPr>
        <w:t>Processor Related</w:t>
      </w:r>
    </w:p>
    <w:p w14:paraId="08A9BF93" w14:textId="25675AF5" w:rsidR="00997F2B" w:rsidRPr="00764917" w:rsidRDefault="00997F2B" w:rsidP="00997F2B">
      <w:pPr>
        <w:spacing w:after="0" w:line="312" w:lineRule="atLeast"/>
        <w:ind w:left="720" w:right="0"/>
        <w:textAlignment w:val="top"/>
        <w:rPr>
          <w:rFonts w:ascii="Times New Roman" w:eastAsia="Times New Roman" w:hAnsi="Times New Roman" w:cs="Times New Roman"/>
          <w:color w:val="575757"/>
          <w:lang w:val="en-IN" w:eastAsia="en-IN" w:bidi="pa-IN"/>
        </w:rPr>
      </w:pPr>
      <w:r w:rsidRPr="00764917">
        <w:rPr>
          <w:rFonts w:ascii="Times New Roman" w:eastAsia="Times New Roman" w:hAnsi="Times New Roman" w:cs="Times New Roman"/>
          <w:color w:val="575757"/>
          <w:lang w:val="en-IN" w:eastAsia="en-IN" w:bidi="pa-IN"/>
        </w:rPr>
        <w:t>Processor Brand: Intel</w:t>
      </w:r>
    </w:p>
    <w:p w14:paraId="3F44ABD1" w14:textId="657E7853" w:rsidR="00997F2B" w:rsidRPr="00764917" w:rsidRDefault="00997F2B" w:rsidP="00997F2B">
      <w:pPr>
        <w:spacing w:after="0" w:line="312" w:lineRule="atLeast"/>
        <w:ind w:left="720" w:right="0"/>
        <w:textAlignment w:val="top"/>
        <w:rPr>
          <w:rFonts w:ascii="Times New Roman" w:eastAsia="Times New Roman" w:hAnsi="Times New Roman" w:cs="Times New Roman"/>
          <w:color w:val="575757"/>
          <w:lang w:val="en-IN" w:eastAsia="en-IN" w:bidi="pa-IN"/>
        </w:rPr>
      </w:pPr>
      <w:r w:rsidRPr="00764917">
        <w:rPr>
          <w:rFonts w:ascii="Times New Roman" w:eastAsia="Times New Roman" w:hAnsi="Times New Roman" w:cs="Times New Roman"/>
          <w:color w:val="575757"/>
          <w:lang w:val="en-IN" w:eastAsia="en-IN" w:bidi="pa-IN"/>
        </w:rPr>
        <w:t>Processor Core: Quad-core</w:t>
      </w:r>
    </w:p>
    <w:p w14:paraId="79F27334" w14:textId="56D3A436" w:rsidR="00997F2B" w:rsidRPr="00764917" w:rsidRDefault="00997F2B" w:rsidP="00997F2B">
      <w:pPr>
        <w:spacing w:after="0" w:line="312" w:lineRule="atLeast"/>
        <w:ind w:left="720" w:right="0"/>
        <w:textAlignment w:val="top"/>
        <w:rPr>
          <w:rFonts w:ascii="Times New Roman" w:eastAsia="Times New Roman" w:hAnsi="Times New Roman" w:cs="Times New Roman"/>
          <w:color w:val="575757"/>
          <w:lang w:val="en-IN" w:eastAsia="en-IN" w:bidi="pa-IN"/>
        </w:rPr>
      </w:pPr>
      <w:r w:rsidRPr="00764917">
        <w:rPr>
          <w:rFonts w:ascii="Times New Roman" w:eastAsia="Times New Roman" w:hAnsi="Times New Roman" w:cs="Times New Roman"/>
          <w:color w:val="575757"/>
          <w:lang w:val="en-IN" w:eastAsia="en-IN" w:bidi="pa-IN"/>
        </w:rPr>
        <w:t>Processor Speed: Turbo Frequency: 4.2 GHz</w:t>
      </w:r>
    </w:p>
    <w:p w14:paraId="121D7ED1" w14:textId="34B95F6B" w:rsidR="00997F2B" w:rsidRPr="00764917" w:rsidRDefault="00997F2B" w:rsidP="00997F2B">
      <w:pPr>
        <w:spacing w:after="0" w:line="312" w:lineRule="atLeast"/>
        <w:ind w:left="720" w:right="0"/>
        <w:textAlignment w:val="top"/>
        <w:rPr>
          <w:rFonts w:ascii="Times New Roman" w:eastAsia="Times New Roman" w:hAnsi="Times New Roman" w:cs="Times New Roman"/>
          <w:color w:val="575757"/>
          <w:lang w:val="en-IN" w:eastAsia="en-IN" w:bidi="pa-IN"/>
        </w:rPr>
      </w:pPr>
      <w:r w:rsidRPr="00764917">
        <w:rPr>
          <w:rFonts w:ascii="Times New Roman" w:eastAsia="Times New Roman" w:hAnsi="Times New Roman" w:cs="Times New Roman"/>
          <w:color w:val="575757"/>
          <w:lang w:val="en-IN" w:eastAsia="en-IN" w:bidi="pa-IN"/>
        </w:rPr>
        <w:t>Processor Model Number: 1135G7</w:t>
      </w:r>
    </w:p>
    <w:p w14:paraId="02AA2FBE" w14:textId="6D676513" w:rsidR="00997F2B" w:rsidRPr="00764917" w:rsidRDefault="00997F2B" w:rsidP="00997F2B">
      <w:pPr>
        <w:spacing w:after="0" w:line="312" w:lineRule="atLeast"/>
        <w:ind w:left="720" w:right="0"/>
        <w:textAlignment w:val="top"/>
        <w:rPr>
          <w:rFonts w:ascii="Times New Roman" w:eastAsia="Times New Roman" w:hAnsi="Times New Roman" w:cs="Times New Roman"/>
          <w:color w:val="575757"/>
          <w:lang w:val="en-IN" w:eastAsia="en-IN" w:bidi="pa-IN"/>
        </w:rPr>
      </w:pPr>
      <w:r w:rsidRPr="00764917">
        <w:rPr>
          <w:rFonts w:ascii="Times New Roman" w:eastAsia="Times New Roman" w:hAnsi="Times New Roman" w:cs="Times New Roman"/>
          <w:color w:val="575757"/>
          <w:lang w:val="en-IN" w:eastAsia="en-IN" w:bidi="pa-IN"/>
        </w:rPr>
        <w:t>Speaker Type: Dual Speakers</w:t>
      </w:r>
    </w:p>
    <w:p w14:paraId="21795F8F" w14:textId="0EA97EE3" w:rsidR="00087264" w:rsidRPr="00764917" w:rsidRDefault="00997F2B" w:rsidP="00961F7C">
      <w:pPr>
        <w:spacing w:after="0" w:line="312" w:lineRule="atLeast"/>
        <w:ind w:left="720" w:right="0"/>
        <w:textAlignment w:val="top"/>
        <w:rPr>
          <w:rFonts w:ascii="Times New Roman" w:eastAsia="Times New Roman" w:hAnsi="Times New Roman" w:cs="Times New Roman"/>
          <w:color w:val="575757"/>
          <w:lang w:val="en-IN" w:eastAsia="en-IN" w:bidi="pa-IN"/>
        </w:rPr>
      </w:pPr>
      <w:r w:rsidRPr="00764917">
        <w:rPr>
          <w:rFonts w:ascii="Times New Roman" w:eastAsia="Times New Roman" w:hAnsi="Times New Roman" w:cs="Times New Roman"/>
          <w:color w:val="575757"/>
          <w:lang w:val="en-IN" w:eastAsia="en-IN" w:bidi="pa-IN"/>
        </w:rPr>
        <w:t>Core Type:</w:t>
      </w:r>
      <w:r w:rsidR="00961F7C" w:rsidRPr="00764917">
        <w:rPr>
          <w:rFonts w:ascii="Times New Roman" w:eastAsia="Times New Roman" w:hAnsi="Times New Roman" w:cs="Times New Roman"/>
          <w:color w:val="575757"/>
          <w:lang w:val="en-IN" w:eastAsia="en-IN" w:bidi="pa-IN"/>
        </w:rPr>
        <w:t xml:space="preserve"> </w:t>
      </w:r>
      <w:r w:rsidRPr="00764917">
        <w:rPr>
          <w:rFonts w:ascii="Times New Roman" w:eastAsia="Times New Roman" w:hAnsi="Times New Roman" w:cs="Times New Roman"/>
          <w:color w:val="575757"/>
          <w:lang w:val="en-IN" w:eastAsia="en-IN" w:bidi="pa-IN"/>
        </w:rPr>
        <w:t>Core i5</w:t>
      </w:r>
    </w:p>
    <w:p w14:paraId="3C6460F0" w14:textId="00523947" w:rsidR="00764917" w:rsidRPr="00764917" w:rsidRDefault="00961F7C" w:rsidP="0003534E">
      <w:pPr>
        <w:spacing w:after="0" w:line="312" w:lineRule="atLeast"/>
        <w:ind w:left="720" w:right="0"/>
        <w:textAlignment w:val="top"/>
        <w:rPr>
          <w:rFonts w:ascii="Times New Roman" w:eastAsia="Times New Roman" w:hAnsi="Times New Roman" w:cs="Times New Roman"/>
          <w:color w:val="575757"/>
          <w:lang w:val="en-IN" w:eastAsia="en-IN" w:bidi="pa-IN"/>
        </w:rPr>
      </w:pPr>
      <w:r w:rsidRPr="00764917">
        <w:rPr>
          <w:rFonts w:ascii="Times New Roman" w:eastAsia="Times New Roman" w:hAnsi="Times New Roman" w:cs="Times New Roman"/>
          <w:color w:val="575757"/>
          <w:lang w:val="en-IN" w:eastAsia="en-IN" w:bidi="pa-IN"/>
        </w:rPr>
        <w:t xml:space="preserve">OS: Windows10 </w:t>
      </w:r>
    </w:p>
    <w:p w14:paraId="5FE6DD88" w14:textId="36CD9687" w:rsidR="00764917" w:rsidRDefault="00764917" w:rsidP="00961F7C">
      <w:pPr>
        <w:spacing w:after="0" w:line="312" w:lineRule="atLeast"/>
        <w:ind w:left="720" w:right="0"/>
        <w:textAlignment w:val="top"/>
        <w:rPr>
          <w:rFonts w:ascii="Times New Roman" w:eastAsia="Times New Roman" w:hAnsi="Times New Roman" w:cs="Times New Roman"/>
          <w:color w:val="575757"/>
          <w:sz w:val="23"/>
          <w:szCs w:val="23"/>
          <w:lang w:val="en-IN" w:eastAsia="en-IN" w:bidi="pa-IN"/>
        </w:rPr>
      </w:pPr>
    </w:p>
    <w:p w14:paraId="08149702" w14:textId="77777777" w:rsidR="00764917" w:rsidRPr="00961F7C" w:rsidRDefault="00764917" w:rsidP="00961F7C">
      <w:pPr>
        <w:spacing w:after="0" w:line="312" w:lineRule="atLeast"/>
        <w:ind w:left="720" w:right="0"/>
        <w:textAlignment w:val="top"/>
        <w:rPr>
          <w:rFonts w:ascii="Times New Roman" w:eastAsia="Times New Roman" w:hAnsi="Times New Roman" w:cs="Times New Roman"/>
          <w:color w:val="575757"/>
          <w:sz w:val="23"/>
          <w:szCs w:val="23"/>
          <w:lang w:val="en-IN" w:eastAsia="en-IN" w:bidi="pa-IN"/>
        </w:rPr>
      </w:pPr>
    </w:p>
    <w:p w14:paraId="2B3B5489" w14:textId="462F5915" w:rsidR="00BF0460" w:rsidRDefault="00BF0460" w:rsidP="00BF0460">
      <w:pPr>
        <w:shd w:val="clear" w:color="auto" w:fill="FFFFFF"/>
        <w:spacing w:after="100" w:afterAutospacing="1" w:line="240" w:lineRule="auto"/>
        <w:ind w:right="0"/>
        <w:outlineLvl w:val="0"/>
        <w:rPr>
          <w:rFonts w:ascii="Arial" w:eastAsia="Times New Roman" w:hAnsi="Arial" w:cs="Arial"/>
          <w:color w:val="455A64"/>
          <w:kern w:val="36"/>
          <w:lang w:val="en-IN" w:eastAsia="en-IN" w:bidi="pa-IN"/>
        </w:rPr>
      </w:pPr>
      <w:r>
        <w:rPr>
          <w:rFonts w:ascii="Arial" w:eastAsia="Times New Roman" w:hAnsi="Arial" w:cs="Arial"/>
          <w:color w:val="455A64"/>
          <w:kern w:val="36"/>
          <w:lang w:val="en-IN" w:eastAsia="en-IN" w:bidi="pa-IN"/>
        </w:rPr>
        <w:lastRenderedPageBreak/>
        <w:t xml:space="preserve">Question 2: Differentiate between </w:t>
      </w:r>
      <w:proofErr w:type="spellStart"/>
      <w:r>
        <w:rPr>
          <w:rFonts w:ascii="Arial" w:eastAsia="Times New Roman" w:hAnsi="Arial" w:cs="Arial"/>
          <w:color w:val="455A64"/>
          <w:kern w:val="36"/>
          <w:lang w:val="en-IN" w:eastAsia="en-IN" w:bidi="pa-IN"/>
        </w:rPr>
        <w:t>Ryzen</w:t>
      </w:r>
      <w:proofErr w:type="spellEnd"/>
      <w:r>
        <w:rPr>
          <w:rFonts w:ascii="Arial" w:eastAsia="Times New Roman" w:hAnsi="Arial" w:cs="Arial"/>
          <w:color w:val="455A64"/>
          <w:kern w:val="36"/>
          <w:lang w:val="en-IN" w:eastAsia="en-IN" w:bidi="pa-IN"/>
        </w:rPr>
        <w:t xml:space="preserve"> and Intel processor.</w:t>
      </w:r>
    </w:p>
    <w:p w14:paraId="0F4890BE" w14:textId="1C4E4ED0" w:rsidR="00BF0460" w:rsidRDefault="00BF0460" w:rsidP="00BF0460">
      <w:pPr>
        <w:shd w:val="clear" w:color="auto" w:fill="FFFFFF"/>
        <w:spacing w:after="100" w:afterAutospacing="1" w:line="240" w:lineRule="auto"/>
        <w:ind w:right="0"/>
        <w:outlineLvl w:val="0"/>
        <w:rPr>
          <w:rFonts w:ascii="Arial" w:eastAsia="Times New Roman" w:hAnsi="Arial" w:cs="Arial"/>
          <w:color w:val="455A64"/>
          <w:kern w:val="36"/>
          <w:lang w:val="en-IN" w:eastAsia="en-IN" w:bidi="pa-IN"/>
        </w:rPr>
      </w:pPr>
      <w:r>
        <w:rPr>
          <w:rFonts w:ascii="Arial" w:eastAsia="Times New Roman" w:hAnsi="Arial" w:cs="Arial"/>
          <w:color w:val="455A64"/>
          <w:kern w:val="36"/>
          <w:lang w:val="en-IN" w:eastAsia="en-IN" w:bidi="pa-IN"/>
        </w:rPr>
        <w:t>Answer2:</w:t>
      </w:r>
    </w:p>
    <w:tbl>
      <w:tblPr>
        <w:tblStyle w:val="GridTable4-Accent1"/>
        <w:tblW w:w="935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BF0460" w14:paraId="47396BAB" w14:textId="77777777" w:rsidTr="008E20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6F68892" w14:textId="033250D7" w:rsidR="00BF0460" w:rsidRDefault="002C739E" w:rsidP="00BF0460">
            <w:pPr>
              <w:spacing w:after="100" w:afterAutospacing="1"/>
              <w:ind w:right="0"/>
              <w:jc w:val="center"/>
              <w:outlineLvl w:val="0"/>
              <w:rPr>
                <w:rFonts w:ascii="Arial" w:eastAsia="Times New Roman" w:hAnsi="Arial" w:cs="Arial"/>
                <w:kern w:val="36"/>
                <w:lang w:val="en-IN" w:eastAsia="en-IN" w:bidi="pa-IN"/>
              </w:rPr>
            </w:pPr>
            <w:r>
              <w:rPr>
                <w:rFonts w:ascii="Arial" w:eastAsia="Times New Roman" w:hAnsi="Arial" w:cs="Arial"/>
                <w:noProof/>
                <w:color w:val="455A64"/>
                <w:kern w:val="36"/>
                <w:lang w:val="en-IN" w:eastAsia="en-IN" w:bidi="pa-IN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187F408" wp14:editId="129F2D90">
                      <wp:simplePos x="0" y="0"/>
                      <wp:positionH relativeFrom="column">
                        <wp:posOffset>2887345</wp:posOffset>
                      </wp:positionH>
                      <wp:positionV relativeFrom="paragraph">
                        <wp:posOffset>-34290</wp:posOffset>
                      </wp:positionV>
                      <wp:extent cx="12700" cy="990600"/>
                      <wp:effectExtent l="0" t="0" r="25400" b="19050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700" cy="99060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971EC55" id="Straight Connector 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7.35pt,-2.7pt" to="228.35pt,7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" strokecolor="white [3212]" strokeweight="1.5pt">
                      <v:stroke joinstyle="miter"/>
                    </v:line>
                  </w:pict>
                </mc:Fallback>
              </mc:AlternateContent>
            </w:r>
            <w:r w:rsidR="00BF0460" w:rsidRPr="00BF0460">
              <w:rPr>
                <w:rFonts w:ascii="Arial" w:eastAsia="Times New Roman" w:hAnsi="Arial" w:cs="Arial"/>
                <w:b w:val="0"/>
                <w:bCs w:val="0"/>
                <w:kern w:val="36"/>
                <w:lang w:val="en-IN" w:eastAsia="en-IN" w:bidi="pa-IN"/>
              </w:rPr>
              <w:t>RYZEN PROCESSOR</w:t>
            </w:r>
          </w:p>
          <w:p w14:paraId="22757180" w14:textId="17433380" w:rsidR="00BF0460" w:rsidRPr="00BF0460" w:rsidRDefault="00BF0460" w:rsidP="00BF0460">
            <w:pPr>
              <w:spacing w:after="100" w:afterAutospacing="1"/>
              <w:ind w:right="0"/>
              <w:jc w:val="center"/>
              <w:outlineLvl w:val="0"/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val="en-IN" w:eastAsia="en-IN" w:bidi="pa-IN"/>
              </w:rPr>
            </w:pPr>
            <w:r>
              <w:rPr>
                <w:rFonts w:ascii="Arial" w:eastAsia="Times New Roman" w:hAnsi="Arial" w:cs="Arial"/>
                <w:b w:val="0"/>
                <w:bCs w:val="0"/>
                <w:kern w:val="36"/>
                <w:lang w:val="en-IN" w:eastAsia="en-IN" w:bidi="pa-IN"/>
              </w:rPr>
              <w:t>(AMD)</w:t>
            </w:r>
          </w:p>
        </w:tc>
        <w:tc>
          <w:tcPr>
            <w:tcW w:w="4675" w:type="dxa"/>
          </w:tcPr>
          <w:p w14:paraId="0E900C6D" w14:textId="6B4A22D2" w:rsidR="00BF0460" w:rsidRPr="00BF0460" w:rsidRDefault="00BF0460" w:rsidP="00905963">
            <w:pPr>
              <w:spacing w:after="100" w:afterAutospacing="1"/>
              <w:ind w:right="0"/>
              <w:jc w:val="center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kern w:val="36"/>
                <w:lang w:val="en-IN" w:eastAsia="en-IN" w:bidi="pa-IN"/>
              </w:rPr>
            </w:pPr>
            <w:r w:rsidRPr="00BF0460">
              <w:rPr>
                <w:rFonts w:ascii="Arial" w:eastAsia="Times New Roman" w:hAnsi="Arial" w:cs="Arial"/>
                <w:b w:val="0"/>
                <w:bCs w:val="0"/>
                <w:kern w:val="36"/>
                <w:lang w:val="en-IN" w:eastAsia="en-IN" w:bidi="pa-IN"/>
              </w:rPr>
              <w:t>INTEL PROCESSOR</w:t>
            </w:r>
          </w:p>
        </w:tc>
      </w:tr>
      <w:tr w:rsidR="00BF0460" w14:paraId="66279ED0" w14:textId="77777777" w:rsidTr="008E20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0E45033" w14:textId="290C190C" w:rsidR="00BF0460" w:rsidRPr="00905963" w:rsidRDefault="00854C80" w:rsidP="00BF0460">
            <w:pPr>
              <w:spacing w:after="100" w:afterAutospacing="1"/>
              <w:ind w:right="0"/>
              <w:outlineLvl w:val="0"/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val="en-IN" w:eastAsia="en-IN" w:bidi="pa-IN"/>
              </w:rPr>
            </w:pPr>
            <w:r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 xml:space="preserve">Ryzen is an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>e.g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 xml:space="preserve"> of </w:t>
            </w:r>
            <w:r w:rsidR="00905963" w:rsidRPr="00905963"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>AMD</w:t>
            </w:r>
            <w:r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 xml:space="preserve"> which</w:t>
            </w:r>
            <w:r w:rsidR="00905963" w:rsidRPr="00905963"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 xml:space="preserve"> stands for Advanced Micro Devices. It was invented by Jerry Sanders, Jack Gifford, John Carey.</w:t>
            </w:r>
          </w:p>
        </w:tc>
        <w:tc>
          <w:tcPr>
            <w:tcW w:w="4675" w:type="dxa"/>
          </w:tcPr>
          <w:p w14:paraId="51E5562B" w14:textId="28C2094A" w:rsidR="00BF0460" w:rsidRDefault="00BF0460" w:rsidP="00BF0460">
            <w:pPr>
              <w:spacing w:after="100" w:afterAutospacing="1"/>
              <w:ind w:right="0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55A64"/>
                <w:kern w:val="36"/>
                <w:lang w:val="en-IN" w:eastAsia="en-IN" w:bidi="pa-IN"/>
              </w:rPr>
            </w:pPr>
            <w:r>
              <w:rPr>
                <w:rFonts w:ascii="Arial" w:eastAsia="Times New Roman" w:hAnsi="Arial" w:cs="Arial"/>
                <w:color w:val="455A64"/>
                <w:kern w:val="36"/>
                <w:lang w:val="en-IN" w:eastAsia="en-IN" w:bidi="pa-IN"/>
              </w:rPr>
              <w:t>Intel stands for “</w:t>
            </w:r>
            <w:r w:rsidRPr="00905963">
              <w:rPr>
                <w:rFonts w:ascii="Arial" w:eastAsia="Times New Roman" w:hAnsi="Arial" w:cs="Arial"/>
                <w:b/>
                <w:bCs/>
                <w:color w:val="455A64"/>
                <w:kern w:val="36"/>
                <w:lang w:val="en-IN" w:eastAsia="en-IN" w:bidi="pa-IN"/>
              </w:rPr>
              <w:t>Int</w:t>
            </w:r>
            <w:r>
              <w:rPr>
                <w:rFonts w:ascii="Arial" w:eastAsia="Times New Roman" w:hAnsi="Arial" w:cs="Arial"/>
                <w:color w:val="455A64"/>
                <w:kern w:val="36"/>
                <w:lang w:val="en-IN" w:eastAsia="en-IN" w:bidi="pa-IN"/>
              </w:rPr>
              <w:t xml:space="preserve">egrated </w:t>
            </w:r>
            <w:r w:rsidRPr="00905963">
              <w:rPr>
                <w:rFonts w:ascii="Arial" w:eastAsia="Times New Roman" w:hAnsi="Arial" w:cs="Arial"/>
                <w:b/>
                <w:bCs/>
                <w:color w:val="455A64"/>
                <w:kern w:val="36"/>
                <w:lang w:val="en-IN" w:eastAsia="en-IN" w:bidi="pa-IN"/>
              </w:rPr>
              <w:t>El</w:t>
            </w:r>
            <w:r>
              <w:rPr>
                <w:rFonts w:ascii="Arial" w:eastAsia="Times New Roman" w:hAnsi="Arial" w:cs="Arial"/>
                <w:color w:val="455A64"/>
                <w:kern w:val="36"/>
                <w:lang w:val="en-IN" w:eastAsia="en-IN" w:bidi="pa-IN"/>
              </w:rPr>
              <w:t>ectronics</w:t>
            </w:r>
            <w:r w:rsidR="00905963">
              <w:rPr>
                <w:rFonts w:ascii="Arial" w:eastAsia="Times New Roman" w:hAnsi="Arial" w:cs="Arial"/>
                <w:color w:val="455A64"/>
                <w:kern w:val="36"/>
                <w:lang w:val="en-IN" w:eastAsia="en-IN" w:bidi="pa-IN"/>
              </w:rPr>
              <w:t xml:space="preserve">”. </w:t>
            </w:r>
            <w:r w:rsidR="00905963" w:rsidRPr="00905963"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  <w:t>It was invented by Robert Noyce.</w:t>
            </w:r>
          </w:p>
        </w:tc>
      </w:tr>
      <w:tr w:rsidR="00BF0460" w14:paraId="20A3ADF8" w14:textId="77777777" w:rsidTr="008E20AD">
        <w:trPr>
          <w:trHeight w:val="10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9048C26" w14:textId="1CB672F8" w:rsidR="00BF0460" w:rsidRPr="00BF4AC1" w:rsidRDefault="00BF4AC1" w:rsidP="00BF0460">
            <w:pPr>
              <w:spacing w:after="100" w:afterAutospacing="1"/>
              <w:ind w:right="0"/>
              <w:outlineLvl w:val="0"/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val="en-IN" w:eastAsia="en-IN" w:bidi="pa-IN"/>
              </w:rPr>
            </w:pPr>
            <w:r w:rsidRPr="00BF4AC1"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val="en-IN" w:eastAsia="en-IN" w:bidi="pa-IN"/>
              </w:rPr>
              <w:t>Less efficient than</w:t>
            </w:r>
            <w:r w:rsidRPr="00BF4AC1"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 xml:space="preserve"> Intel.</w:t>
            </w:r>
          </w:p>
        </w:tc>
        <w:tc>
          <w:tcPr>
            <w:tcW w:w="4675" w:type="dxa"/>
            <w:shd w:val="clear" w:color="auto" w:fill="FFFFFF" w:themeFill="background1"/>
          </w:tcPr>
          <w:p w14:paraId="5E814793" w14:textId="4BAB93E3" w:rsidR="00BF0460" w:rsidRPr="00BF4AC1" w:rsidRDefault="00BF4AC1" w:rsidP="00BF0460">
            <w:pPr>
              <w:spacing w:after="100" w:afterAutospacing="1"/>
              <w:ind w:right="0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55A64"/>
                <w:kern w:val="36"/>
                <w:lang w:val="en-IN" w:eastAsia="en-IN" w:bidi="pa-IN"/>
              </w:rPr>
            </w:pPr>
            <w:r w:rsidRPr="00BF4AC1">
              <w:rPr>
                <w:rFonts w:ascii="Arial" w:eastAsia="Times New Roman" w:hAnsi="Arial" w:cs="Arial"/>
                <w:color w:val="455A64"/>
                <w:kern w:val="36"/>
                <w:lang w:val="en-IN" w:eastAsia="en-IN" w:bidi="pa-IN"/>
              </w:rPr>
              <w:t>More efficient</w:t>
            </w:r>
            <w:r w:rsidR="00854C80">
              <w:rPr>
                <w:rFonts w:ascii="Arial" w:eastAsia="Times New Roman" w:hAnsi="Arial" w:cs="Arial"/>
                <w:color w:val="455A64"/>
                <w:kern w:val="36"/>
                <w:lang w:val="en-IN" w:eastAsia="en-IN" w:bidi="pa-IN"/>
              </w:rPr>
              <w:t>.</w:t>
            </w:r>
          </w:p>
        </w:tc>
      </w:tr>
      <w:tr w:rsidR="00BF0460" w14:paraId="02E53D7B" w14:textId="77777777" w:rsidTr="008E20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255B539" w14:textId="4FE478D5" w:rsidR="00BF0460" w:rsidRPr="00BF4AC1" w:rsidRDefault="00087264" w:rsidP="00BF0460">
            <w:pPr>
              <w:spacing w:after="100" w:afterAutospacing="1"/>
              <w:ind w:right="0"/>
              <w:outlineLvl w:val="0"/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val="en-IN" w:eastAsia="en-IN" w:bidi="pa-IN"/>
              </w:rPr>
            </w:pPr>
            <w:r w:rsidRPr="00087264"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>they often run cooler and longer on battery, </w:t>
            </w:r>
            <w:r w:rsidR="00BF4AC1" w:rsidRPr="00BF4AC1"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>due to smaller lithography</w:t>
            </w:r>
            <w:r w:rsidR="00BF4AC1"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 xml:space="preserve"> </w:t>
            </w:r>
            <w:r w:rsidR="00BF4AC1" w:rsidRPr="00BF4AC1"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>(TSMC 7nm is similar to Intel 10 nm)</w:t>
            </w:r>
          </w:p>
        </w:tc>
        <w:tc>
          <w:tcPr>
            <w:tcW w:w="4675" w:type="dxa"/>
          </w:tcPr>
          <w:p w14:paraId="6D161309" w14:textId="2587EB54" w:rsidR="00BF0460" w:rsidRDefault="00BF4AC1" w:rsidP="00BF0460">
            <w:pPr>
              <w:spacing w:after="100" w:afterAutospacing="1"/>
              <w:ind w:right="0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55A64"/>
                <w:kern w:val="36"/>
                <w:lang w:val="en-IN" w:eastAsia="en-IN" w:bidi="pa-IN"/>
              </w:rPr>
            </w:pPr>
            <w:r w:rsidRPr="00BF4AC1"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  <w:t>Can heat up when used with Clock Speed Boost</w:t>
            </w:r>
            <w:r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  <w:t xml:space="preserve"> </w:t>
            </w:r>
            <w:r w:rsidRPr="00BF4AC1"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  <w:t>(14 nm)</w:t>
            </w:r>
          </w:p>
        </w:tc>
      </w:tr>
      <w:tr w:rsidR="00BF0460" w14:paraId="391AFEBF" w14:textId="77777777" w:rsidTr="008E20AD">
        <w:trPr>
          <w:trHeight w:val="10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F7438E1" w14:textId="35189385" w:rsidR="00BF0460" w:rsidRPr="00BF4AC1" w:rsidRDefault="00BF4AC1" w:rsidP="00BF0460">
            <w:pPr>
              <w:spacing w:after="100" w:afterAutospacing="1"/>
              <w:ind w:right="0"/>
              <w:outlineLvl w:val="0"/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val="en-IN" w:eastAsia="en-IN" w:bidi="pa-IN"/>
              </w:rPr>
            </w:pPr>
            <w:r w:rsidRPr="00BF4AC1"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>It has symmetric multiprocessing capabilities of up to 8 sockets/128 cores.</w:t>
            </w:r>
          </w:p>
        </w:tc>
        <w:tc>
          <w:tcPr>
            <w:tcW w:w="4675" w:type="dxa"/>
          </w:tcPr>
          <w:p w14:paraId="18B6D520" w14:textId="4DF7C7E9" w:rsidR="00BF0460" w:rsidRDefault="00BF4AC1" w:rsidP="00BF0460">
            <w:pPr>
              <w:spacing w:after="100" w:afterAutospacing="1"/>
              <w:ind w:right="0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55A64"/>
                <w:kern w:val="36"/>
                <w:lang w:val="en-IN" w:eastAsia="en-IN" w:bidi="pa-IN"/>
              </w:rPr>
            </w:pPr>
            <w:r w:rsidRPr="00BF4AC1"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  <w:t>It has symmetric multiprocessing capabilities of up to 4 sockets/28 cores.</w:t>
            </w:r>
          </w:p>
        </w:tc>
      </w:tr>
      <w:tr w:rsidR="00BF4AC1" w14:paraId="3637018F" w14:textId="77777777" w:rsidTr="008E20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AC41CB5" w14:textId="0E5CBCBF" w:rsidR="00BF4AC1" w:rsidRPr="00BF4AC1" w:rsidRDefault="00BF4AC1" w:rsidP="00BF0460">
            <w:pPr>
              <w:spacing w:after="100" w:afterAutospacing="1"/>
              <w:ind w:right="0"/>
              <w:outlineLvl w:val="0"/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</w:pPr>
            <w:r w:rsidRPr="00BF4AC1"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>Less expensive than Intel at a higher range.</w:t>
            </w:r>
          </w:p>
        </w:tc>
        <w:tc>
          <w:tcPr>
            <w:tcW w:w="4675" w:type="dxa"/>
          </w:tcPr>
          <w:p w14:paraId="108E17E2" w14:textId="4E868F63" w:rsidR="00BF4AC1" w:rsidRPr="00BF4AC1" w:rsidRDefault="00BF4AC1" w:rsidP="00BF0460">
            <w:pPr>
              <w:spacing w:after="100" w:afterAutospacing="1"/>
              <w:ind w:right="0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</w:pPr>
            <w:r w:rsidRPr="00BF4AC1"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  <w:t>Less expensive than AMD Processor at the lower range.</w:t>
            </w:r>
          </w:p>
        </w:tc>
      </w:tr>
      <w:tr w:rsidR="00087264" w14:paraId="72C1C6BA" w14:textId="77777777" w:rsidTr="008E20AD">
        <w:trPr>
          <w:trHeight w:val="16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517E559" w14:textId="035C8B2A" w:rsidR="00087264" w:rsidRPr="00BF4AC1" w:rsidRDefault="008E20AD" w:rsidP="00BF0460">
            <w:pPr>
              <w:spacing w:after="100" w:afterAutospacing="1"/>
              <w:ind w:right="0"/>
              <w:outlineLvl w:val="0"/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</w:pPr>
            <w:r w:rsidRPr="008E20AD"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>Clock speed reaches and surpassed 5.0 GHz</w:t>
            </w:r>
          </w:p>
        </w:tc>
        <w:tc>
          <w:tcPr>
            <w:tcW w:w="4675" w:type="dxa"/>
          </w:tcPr>
          <w:p w14:paraId="20C64E97" w14:textId="2C046278" w:rsidR="00087264" w:rsidRPr="00BF4AC1" w:rsidRDefault="008E20AD" w:rsidP="00BF0460">
            <w:pPr>
              <w:spacing w:after="100" w:afterAutospacing="1"/>
              <w:ind w:right="0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</w:pPr>
            <w:r w:rsidRPr="008E20AD"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  <w:t>The clock speed can reach 5.0 GHz but results in more heat</w:t>
            </w:r>
          </w:p>
        </w:tc>
      </w:tr>
      <w:tr w:rsidR="008E20AD" w14:paraId="2CBEF827" w14:textId="77777777" w:rsidTr="008E20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5DB7E4D" w14:textId="311214C5" w:rsidR="008E20AD" w:rsidRPr="00087264" w:rsidRDefault="008E20AD" w:rsidP="00BF0460">
            <w:pPr>
              <w:spacing w:after="100" w:afterAutospacing="1"/>
              <w:ind w:right="0"/>
              <w:outlineLvl w:val="0"/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</w:pPr>
            <w:r w:rsidRPr="00087264"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  <w:t>Example</w:t>
            </w:r>
            <w:r w:rsidRPr="00087264"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 xml:space="preserve"> – AMD Ryzen, AMD Thread</w:t>
            </w:r>
            <w:r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>-</w:t>
            </w:r>
            <w:r w:rsidRPr="00087264"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>ri</w:t>
            </w:r>
            <w:r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>p</w:t>
            </w:r>
            <w:r w:rsidRPr="00087264"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>per, AMD FX-Series, AMD EPYC, AMD Opteron, AMD Athlon 64</w:t>
            </w:r>
          </w:p>
        </w:tc>
        <w:tc>
          <w:tcPr>
            <w:tcW w:w="4675" w:type="dxa"/>
          </w:tcPr>
          <w:p w14:paraId="0089423E" w14:textId="5C5961BE" w:rsidR="008E20AD" w:rsidRPr="008E20AD" w:rsidRDefault="008E20AD" w:rsidP="00BF0460">
            <w:pPr>
              <w:spacing w:after="100" w:afterAutospacing="1"/>
              <w:ind w:right="0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</w:pPr>
            <w:r w:rsidRPr="008E20AD"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  <w:t xml:space="preserve">Example – Intel Xeon, Intel Core </w:t>
            </w:r>
            <w:proofErr w:type="spellStart"/>
            <w:r w:rsidRPr="008E20AD"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  <w:t>i</w:t>
            </w:r>
            <w:proofErr w:type="spellEnd"/>
            <w:r w:rsidRPr="008E20AD"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  <w:t xml:space="preserve"> series, Intel Core m series</w:t>
            </w:r>
          </w:p>
        </w:tc>
      </w:tr>
    </w:tbl>
    <w:p w14:paraId="0B7691CF" w14:textId="532FFA1F" w:rsidR="00BF0460" w:rsidRDefault="00BF0460" w:rsidP="00BF0460">
      <w:pPr>
        <w:shd w:val="clear" w:color="auto" w:fill="FFFFFF"/>
        <w:spacing w:after="100" w:afterAutospacing="1" w:line="240" w:lineRule="auto"/>
        <w:ind w:right="0"/>
        <w:outlineLvl w:val="0"/>
        <w:rPr>
          <w:rFonts w:ascii="Arial" w:eastAsia="Times New Roman" w:hAnsi="Arial" w:cs="Arial"/>
          <w:color w:val="455A64"/>
          <w:kern w:val="36"/>
          <w:lang w:val="en-IN" w:eastAsia="en-IN" w:bidi="pa-IN"/>
        </w:rPr>
      </w:pPr>
    </w:p>
    <w:p w14:paraId="729B604F" w14:textId="38711AF3" w:rsidR="00087264" w:rsidRDefault="00087264" w:rsidP="00BF0460">
      <w:pPr>
        <w:shd w:val="clear" w:color="auto" w:fill="FFFFFF"/>
        <w:spacing w:after="100" w:afterAutospacing="1" w:line="240" w:lineRule="auto"/>
        <w:ind w:right="0"/>
        <w:outlineLvl w:val="0"/>
        <w:rPr>
          <w:rFonts w:ascii="Arial" w:eastAsia="Times New Roman" w:hAnsi="Arial" w:cs="Arial"/>
          <w:color w:val="455A64"/>
          <w:kern w:val="36"/>
          <w:lang w:val="en-IN" w:eastAsia="en-IN" w:bidi="pa-IN"/>
        </w:rPr>
      </w:pPr>
      <w:r>
        <w:rPr>
          <w:rFonts w:ascii="Arial" w:eastAsia="Times New Roman" w:hAnsi="Arial" w:cs="Arial"/>
          <w:color w:val="455A64"/>
          <w:kern w:val="36"/>
          <w:lang w:val="en-IN" w:eastAsia="en-IN" w:bidi="pa-IN"/>
        </w:rPr>
        <w:lastRenderedPageBreak/>
        <w:t>Question 3: Differentiate between basic computer and latest computer.</w:t>
      </w:r>
    </w:p>
    <w:p w14:paraId="6623B61D" w14:textId="2D11BF64" w:rsidR="002C739E" w:rsidRDefault="002C739E" w:rsidP="00BF0460">
      <w:pPr>
        <w:shd w:val="clear" w:color="auto" w:fill="FFFFFF"/>
        <w:spacing w:after="100" w:afterAutospacing="1" w:line="240" w:lineRule="auto"/>
        <w:ind w:right="0"/>
        <w:outlineLvl w:val="0"/>
        <w:rPr>
          <w:rFonts w:ascii="Arial" w:eastAsia="Times New Roman" w:hAnsi="Arial" w:cs="Arial"/>
          <w:color w:val="455A64"/>
          <w:kern w:val="36"/>
          <w:lang w:val="en-IN" w:eastAsia="en-IN" w:bidi="pa-IN"/>
        </w:rPr>
      </w:pPr>
      <w:r>
        <w:rPr>
          <w:rFonts w:ascii="Arial" w:eastAsia="Times New Roman" w:hAnsi="Arial" w:cs="Arial"/>
          <w:color w:val="455A64"/>
          <w:kern w:val="36"/>
          <w:lang w:val="en-IN" w:eastAsia="en-IN" w:bidi="pa-IN"/>
        </w:rPr>
        <w:t>Answer3:</w:t>
      </w:r>
    </w:p>
    <w:tbl>
      <w:tblPr>
        <w:tblStyle w:val="GridTable4-Accent1"/>
        <w:tblW w:w="9168" w:type="dxa"/>
        <w:tblLook w:val="04A0" w:firstRow="1" w:lastRow="0" w:firstColumn="1" w:lastColumn="0" w:noHBand="0" w:noVBand="1"/>
      </w:tblPr>
      <w:tblGrid>
        <w:gridCol w:w="4584"/>
        <w:gridCol w:w="4584"/>
      </w:tblGrid>
      <w:tr w:rsidR="00961F7C" w14:paraId="41DACD33" w14:textId="77777777" w:rsidTr="00BF5E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4" w:type="dxa"/>
          </w:tcPr>
          <w:p w14:paraId="1F66C56C" w14:textId="2B2367D3" w:rsidR="00961F7C" w:rsidRPr="002C739E" w:rsidRDefault="002C739E" w:rsidP="00BF0460">
            <w:pPr>
              <w:spacing w:after="100" w:afterAutospacing="1"/>
              <w:ind w:right="0"/>
              <w:outlineLvl w:val="0"/>
              <w:rPr>
                <w:rFonts w:ascii="Arial" w:eastAsia="Times New Roman" w:hAnsi="Arial" w:cs="Arial"/>
                <w:b w:val="0"/>
                <w:bCs w:val="0"/>
                <w:kern w:val="36"/>
                <w:sz w:val="40"/>
                <w:szCs w:val="40"/>
                <w:lang w:val="en-IN" w:eastAsia="en-IN" w:bidi="pa-IN"/>
              </w:rPr>
            </w:pPr>
            <w:r w:rsidRPr="002C739E">
              <w:rPr>
                <w:rFonts w:ascii="Arial" w:eastAsia="Times New Roman" w:hAnsi="Arial" w:cs="Arial"/>
                <w:b w:val="0"/>
                <w:bCs w:val="0"/>
                <w:kern w:val="36"/>
                <w:sz w:val="40"/>
                <w:szCs w:val="40"/>
                <w:lang w:val="en-IN" w:eastAsia="en-IN" w:bidi="pa-IN"/>
              </w:rPr>
              <w:t>Basic computer</w:t>
            </w:r>
          </w:p>
        </w:tc>
        <w:tc>
          <w:tcPr>
            <w:tcW w:w="4584" w:type="dxa"/>
          </w:tcPr>
          <w:p w14:paraId="44B07DE7" w14:textId="5B54D9BE" w:rsidR="00961F7C" w:rsidRPr="002C739E" w:rsidRDefault="002C739E" w:rsidP="00BF0460">
            <w:pPr>
              <w:spacing w:after="100" w:afterAutospacing="1"/>
              <w:ind w:right="0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kern w:val="36"/>
                <w:sz w:val="40"/>
                <w:szCs w:val="40"/>
                <w:lang w:val="en-IN" w:eastAsia="en-IN" w:bidi="pa-IN"/>
              </w:rPr>
            </w:pPr>
            <w:r w:rsidRPr="002C739E">
              <w:rPr>
                <w:rFonts w:ascii="Arial" w:eastAsia="Times New Roman" w:hAnsi="Arial" w:cs="Arial"/>
                <w:b w:val="0"/>
                <w:bCs w:val="0"/>
                <w:kern w:val="36"/>
                <w:sz w:val="40"/>
                <w:szCs w:val="40"/>
                <w:lang w:val="en-IN" w:eastAsia="en-IN" w:bidi="pa-IN"/>
              </w:rPr>
              <w:t>Modern computer</w:t>
            </w:r>
          </w:p>
        </w:tc>
      </w:tr>
      <w:tr w:rsidR="00961F7C" w14:paraId="1A236A79" w14:textId="77777777" w:rsidTr="002C7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4" w:type="dxa"/>
          </w:tcPr>
          <w:p w14:paraId="01FF05E8" w14:textId="614EBB2D" w:rsidR="001E0869" w:rsidRPr="002C739E" w:rsidRDefault="001E0869" w:rsidP="00BF0460">
            <w:pPr>
              <w:spacing w:after="100" w:afterAutospacing="1"/>
              <w:ind w:right="0"/>
              <w:outlineLvl w:val="0"/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val="en-IN" w:eastAsia="en-IN" w:bidi="pa-IN"/>
              </w:rPr>
            </w:pPr>
            <w:r w:rsidRPr="002C739E"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val="en-IN" w:eastAsia="en-IN" w:bidi="pa-IN"/>
              </w:rPr>
              <w:t>It has 9 registers.</w:t>
            </w:r>
            <w:r w:rsidRPr="002C739E"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 xml:space="preserve"> (PC, AR, DR, AC, IR, TR, OUTR, INPR, SC)</w:t>
            </w:r>
          </w:p>
        </w:tc>
        <w:tc>
          <w:tcPr>
            <w:tcW w:w="4584" w:type="dxa"/>
          </w:tcPr>
          <w:p w14:paraId="2F9249BB" w14:textId="4E0BB51E" w:rsidR="00961F7C" w:rsidRDefault="001E0869" w:rsidP="00BF0460">
            <w:pPr>
              <w:spacing w:after="100" w:afterAutospacing="1"/>
              <w:ind w:right="0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55A64"/>
                <w:kern w:val="36"/>
                <w:lang w:val="en-IN" w:eastAsia="en-IN" w:bidi="pa-IN"/>
              </w:rPr>
            </w:pPr>
            <w:r w:rsidRPr="001E0869"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  <w:t>Most modern CPU's have </w:t>
            </w:r>
            <w:r w:rsidRPr="002C739E"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  <w:t>between 16 and 64 General Purpose Registers</w:t>
            </w:r>
          </w:p>
        </w:tc>
      </w:tr>
      <w:tr w:rsidR="00961F7C" w14:paraId="0FE3AF50" w14:textId="77777777" w:rsidTr="002C739E">
        <w:trPr>
          <w:trHeight w:val="16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4" w:type="dxa"/>
          </w:tcPr>
          <w:p w14:paraId="5BB85EC6" w14:textId="311E426D" w:rsidR="00961F7C" w:rsidRPr="002C739E" w:rsidRDefault="008D121F" w:rsidP="00BF0460">
            <w:pPr>
              <w:spacing w:after="100" w:afterAutospacing="1"/>
              <w:ind w:right="0"/>
              <w:outlineLvl w:val="0"/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val="en-IN" w:eastAsia="en-IN" w:bidi="pa-IN"/>
              </w:rPr>
            </w:pPr>
            <w:r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val="en-IN" w:eastAsia="en-IN" w:bidi="pa-IN"/>
              </w:rPr>
              <w:t>There was no such provision of multi core processors until late 2000’s.</w:t>
            </w:r>
          </w:p>
        </w:tc>
        <w:tc>
          <w:tcPr>
            <w:tcW w:w="4584" w:type="dxa"/>
          </w:tcPr>
          <w:p w14:paraId="4B18C252" w14:textId="3F1BA002" w:rsidR="00961F7C" w:rsidRDefault="008D121F" w:rsidP="00BF0460">
            <w:pPr>
              <w:spacing w:after="100" w:afterAutospacing="1"/>
              <w:ind w:right="0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55A64"/>
                <w:kern w:val="36"/>
                <w:lang w:val="en-IN" w:eastAsia="en-IN" w:bidi="pa-IN"/>
              </w:rPr>
            </w:pPr>
            <w:r>
              <w:rPr>
                <w:rFonts w:ascii="Arial" w:eastAsia="Times New Roman" w:hAnsi="Arial" w:cs="Arial"/>
                <w:color w:val="455A64"/>
                <w:kern w:val="36"/>
                <w:lang w:val="en-IN" w:eastAsia="en-IN" w:bidi="pa-IN"/>
              </w:rPr>
              <w:t>It has multi core processors, for the division of tasks and efficient performance.</w:t>
            </w:r>
          </w:p>
        </w:tc>
      </w:tr>
      <w:tr w:rsidR="00961F7C" w14:paraId="7AD20798" w14:textId="77777777" w:rsidTr="002C7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4" w:type="dxa"/>
          </w:tcPr>
          <w:p w14:paraId="2CC95CA4" w14:textId="3F4A6E2D" w:rsidR="00961F7C" w:rsidRPr="002C739E" w:rsidRDefault="008E20AD" w:rsidP="00BF0460">
            <w:pPr>
              <w:spacing w:after="100" w:afterAutospacing="1"/>
              <w:ind w:right="0"/>
              <w:outlineLvl w:val="0"/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val="en-IN" w:eastAsia="en-IN" w:bidi="pa-IN"/>
              </w:rPr>
            </w:pPr>
            <w:r w:rsidRPr="002C739E"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> </w:t>
            </w:r>
            <w:r w:rsidR="00AE4541" w:rsidRPr="00AE4541"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>The earlier version of computer used Magnetic core memory</w:t>
            </w:r>
            <w:r w:rsidR="00AE4541"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>.</w:t>
            </w:r>
          </w:p>
        </w:tc>
        <w:tc>
          <w:tcPr>
            <w:tcW w:w="4584" w:type="dxa"/>
          </w:tcPr>
          <w:p w14:paraId="43F3CB7B" w14:textId="5820888C" w:rsidR="00961F7C" w:rsidRDefault="00AE4541" w:rsidP="00BF0460">
            <w:pPr>
              <w:spacing w:after="100" w:afterAutospacing="1"/>
              <w:ind w:right="0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55A64"/>
                <w:kern w:val="36"/>
                <w:lang w:val="en-IN" w:eastAsia="en-IN" w:bidi="pa-IN"/>
              </w:rPr>
            </w:pPr>
            <w:r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  <w:t xml:space="preserve">Modern computers use </w:t>
            </w:r>
            <w:r w:rsidRPr="00AE4541"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  <w:t>the semiconductor memory.</w:t>
            </w:r>
          </w:p>
        </w:tc>
      </w:tr>
      <w:tr w:rsidR="00961F7C" w14:paraId="50E9414A" w14:textId="77777777" w:rsidTr="002C739E">
        <w:trPr>
          <w:trHeight w:val="16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4" w:type="dxa"/>
          </w:tcPr>
          <w:p w14:paraId="667A5138" w14:textId="3819B493" w:rsidR="00961F7C" w:rsidRDefault="00764917" w:rsidP="00BF0460">
            <w:pPr>
              <w:spacing w:after="100" w:afterAutospacing="1"/>
              <w:ind w:right="0"/>
              <w:outlineLvl w:val="0"/>
              <w:rPr>
                <w:rFonts w:ascii="Arial" w:eastAsia="Times New Roman" w:hAnsi="Arial" w:cs="Arial"/>
                <w:color w:val="455A64"/>
                <w:kern w:val="36"/>
                <w:lang w:val="en-IN" w:eastAsia="en-IN" w:bidi="pa-IN"/>
              </w:rPr>
            </w:pPr>
            <w:r w:rsidRPr="002C739E"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>Older computers had IPC counts as low as 0.1</w:t>
            </w:r>
          </w:p>
        </w:tc>
        <w:tc>
          <w:tcPr>
            <w:tcW w:w="4584" w:type="dxa"/>
          </w:tcPr>
          <w:p w14:paraId="7D8ACD0C" w14:textId="12F6149C" w:rsidR="00961F7C" w:rsidRDefault="00764917" w:rsidP="00BF0460">
            <w:pPr>
              <w:spacing w:after="100" w:afterAutospacing="1"/>
              <w:ind w:right="0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55A64"/>
                <w:kern w:val="36"/>
                <w:lang w:val="en-IN" w:eastAsia="en-IN" w:bidi="pa-IN"/>
              </w:rPr>
            </w:pPr>
            <w:r w:rsidRPr="002C739E"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  <w:t xml:space="preserve">modern processors </w:t>
            </w:r>
            <w:r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  <w:t xml:space="preserve">IPC </w:t>
            </w:r>
            <w:r w:rsidRPr="002C739E"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  <w:t>easily reach near 1</w:t>
            </w:r>
            <w:r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  <w:t>.</w:t>
            </w:r>
          </w:p>
        </w:tc>
      </w:tr>
      <w:tr w:rsidR="00961F7C" w14:paraId="5F530FA2" w14:textId="77777777" w:rsidTr="002C7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4" w:type="dxa"/>
          </w:tcPr>
          <w:p w14:paraId="1F7A9E82" w14:textId="405F0ABE" w:rsidR="00961F7C" w:rsidRPr="0003534E" w:rsidRDefault="0003534E" w:rsidP="00BF0460">
            <w:pPr>
              <w:spacing w:after="100" w:afterAutospacing="1"/>
              <w:ind w:right="0"/>
              <w:outlineLvl w:val="0"/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val="en-IN" w:eastAsia="en-IN" w:bidi="pa-IN"/>
              </w:rPr>
            </w:pPr>
            <w:r w:rsidRPr="0003534E"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val="en-IN" w:eastAsia="en-IN" w:bidi="pa-IN"/>
              </w:rPr>
              <w:t>Basic Computers or Old Computers used von Neumann architecture</w:t>
            </w:r>
          </w:p>
        </w:tc>
        <w:tc>
          <w:tcPr>
            <w:tcW w:w="4584" w:type="dxa"/>
          </w:tcPr>
          <w:p w14:paraId="3E1FA6E9" w14:textId="5E005483" w:rsidR="00961F7C" w:rsidRDefault="0003534E" w:rsidP="00BF0460">
            <w:pPr>
              <w:spacing w:after="100" w:afterAutospacing="1"/>
              <w:ind w:right="0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55A64"/>
                <w:kern w:val="36"/>
                <w:lang w:val="en-IN" w:eastAsia="en-IN" w:bidi="pa-IN"/>
              </w:rPr>
            </w:pPr>
            <w:r w:rsidRPr="0003534E">
              <w:rPr>
                <w:rFonts w:ascii="Arial" w:eastAsia="Times New Roman" w:hAnsi="Arial" w:cs="Arial"/>
                <w:color w:val="455A64"/>
                <w:kern w:val="36"/>
                <w:lang w:val="en-IN" w:eastAsia="en-IN" w:bidi="pa-IN"/>
              </w:rPr>
              <w:t>Modern Computers use a mixture of Modified Harvard and Von Neumann Architecture, effectively gaining various performance and security benefits.</w:t>
            </w:r>
          </w:p>
        </w:tc>
      </w:tr>
    </w:tbl>
    <w:p w14:paraId="13338F77" w14:textId="77777777" w:rsidR="00961F7C" w:rsidRDefault="00961F7C" w:rsidP="00BF0460">
      <w:pPr>
        <w:shd w:val="clear" w:color="auto" w:fill="FFFFFF"/>
        <w:spacing w:after="100" w:afterAutospacing="1" w:line="240" w:lineRule="auto"/>
        <w:ind w:right="0"/>
        <w:outlineLvl w:val="0"/>
        <w:rPr>
          <w:rFonts w:ascii="Arial" w:eastAsia="Times New Roman" w:hAnsi="Arial" w:cs="Arial"/>
          <w:color w:val="455A64"/>
          <w:kern w:val="36"/>
          <w:lang w:val="en-IN" w:eastAsia="en-IN" w:bidi="pa-IN"/>
        </w:rPr>
      </w:pPr>
    </w:p>
    <w:p w14:paraId="04EF0A07" w14:textId="6D6BFFAE" w:rsidR="008813D8" w:rsidRDefault="008813D8" w:rsidP="00BF0460">
      <w:pPr>
        <w:shd w:val="clear" w:color="auto" w:fill="FFFFFF"/>
        <w:spacing w:after="100" w:afterAutospacing="1" w:line="240" w:lineRule="auto"/>
        <w:ind w:right="0"/>
        <w:outlineLvl w:val="0"/>
        <w:rPr>
          <w:rFonts w:ascii="Arial" w:eastAsia="Times New Roman" w:hAnsi="Arial" w:cs="Arial"/>
          <w:color w:val="455A64"/>
          <w:kern w:val="36"/>
          <w:lang w:val="en-IN" w:eastAsia="en-IN" w:bidi="pa-IN"/>
        </w:rPr>
      </w:pPr>
    </w:p>
    <w:p w14:paraId="633C9A77" w14:textId="77777777" w:rsidR="0003534E" w:rsidRDefault="0003534E" w:rsidP="00BF0460">
      <w:pPr>
        <w:shd w:val="clear" w:color="auto" w:fill="FFFFFF"/>
        <w:spacing w:after="100" w:afterAutospacing="1" w:line="240" w:lineRule="auto"/>
        <w:ind w:right="0"/>
        <w:outlineLvl w:val="0"/>
        <w:rPr>
          <w:rFonts w:ascii="Arial" w:eastAsia="Times New Roman" w:hAnsi="Arial" w:cs="Arial"/>
          <w:color w:val="455A64"/>
          <w:kern w:val="36"/>
          <w:lang w:val="en-IN" w:eastAsia="en-IN" w:bidi="pa-IN"/>
        </w:rPr>
      </w:pPr>
    </w:p>
    <w:p w14:paraId="6D6C2EF9" w14:textId="6CA8A8C4" w:rsidR="00087264" w:rsidRDefault="00087264" w:rsidP="00BF0460">
      <w:pPr>
        <w:shd w:val="clear" w:color="auto" w:fill="FFFFFF"/>
        <w:spacing w:after="100" w:afterAutospacing="1" w:line="240" w:lineRule="auto"/>
        <w:ind w:right="0"/>
        <w:outlineLvl w:val="0"/>
        <w:rPr>
          <w:rFonts w:ascii="Arial" w:eastAsia="Times New Roman" w:hAnsi="Arial" w:cs="Arial"/>
          <w:color w:val="455A64"/>
          <w:kern w:val="36"/>
          <w:lang w:val="en-IN" w:eastAsia="en-IN" w:bidi="pa-IN"/>
        </w:rPr>
      </w:pPr>
      <w:r>
        <w:rPr>
          <w:rFonts w:ascii="Arial" w:eastAsia="Times New Roman" w:hAnsi="Arial" w:cs="Arial"/>
          <w:color w:val="455A64"/>
          <w:kern w:val="36"/>
          <w:lang w:val="en-IN" w:eastAsia="en-IN" w:bidi="pa-IN"/>
        </w:rPr>
        <w:lastRenderedPageBreak/>
        <w:t>Question 4: Differentiate between HDD and SDD.</w:t>
      </w:r>
    </w:p>
    <w:p w14:paraId="1D5F5C18" w14:textId="35C84CB0" w:rsidR="00087264" w:rsidRDefault="00087264" w:rsidP="00BF0460">
      <w:pPr>
        <w:shd w:val="clear" w:color="auto" w:fill="FFFFFF"/>
        <w:spacing w:after="100" w:afterAutospacing="1" w:line="240" w:lineRule="auto"/>
        <w:ind w:right="0"/>
        <w:outlineLvl w:val="0"/>
        <w:rPr>
          <w:rFonts w:ascii="Arial" w:eastAsia="Times New Roman" w:hAnsi="Arial" w:cs="Arial"/>
          <w:color w:val="455A64"/>
          <w:kern w:val="36"/>
          <w:lang w:val="en-IN" w:eastAsia="en-IN" w:bidi="pa-IN"/>
        </w:rPr>
      </w:pPr>
      <w:r>
        <w:rPr>
          <w:rFonts w:ascii="Arial" w:eastAsia="Times New Roman" w:hAnsi="Arial" w:cs="Arial"/>
          <w:color w:val="455A64"/>
          <w:kern w:val="36"/>
          <w:lang w:val="en-IN" w:eastAsia="en-IN" w:bidi="pa-IN"/>
        </w:rPr>
        <w:t>Answer 4:</w:t>
      </w:r>
    </w:p>
    <w:tbl>
      <w:tblPr>
        <w:tblStyle w:val="GridTable4-Accent1"/>
        <w:tblW w:w="9558" w:type="dxa"/>
        <w:tblLook w:val="04A0" w:firstRow="1" w:lastRow="0" w:firstColumn="1" w:lastColumn="0" w:noHBand="0" w:noVBand="1"/>
      </w:tblPr>
      <w:tblGrid>
        <w:gridCol w:w="4779"/>
        <w:gridCol w:w="4779"/>
      </w:tblGrid>
      <w:tr w:rsidR="008813D8" w14:paraId="465C59B3" w14:textId="77777777" w:rsidTr="00225B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9" w:type="dxa"/>
          </w:tcPr>
          <w:p w14:paraId="2CE246F1" w14:textId="5FB1E939" w:rsidR="008813D8" w:rsidRPr="00B329F5" w:rsidRDefault="00B329F5" w:rsidP="00B329F5">
            <w:pPr>
              <w:spacing w:after="100" w:afterAutospacing="1"/>
              <w:ind w:right="0"/>
              <w:jc w:val="center"/>
              <w:outlineLvl w:val="0"/>
              <w:rPr>
                <w:rFonts w:ascii="Arial" w:eastAsia="Times New Roman" w:hAnsi="Arial" w:cs="Arial"/>
                <w:b w:val="0"/>
                <w:bCs w:val="0"/>
                <w:kern w:val="36"/>
                <w:sz w:val="48"/>
                <w:szCs w:val="48"/>
                <w:lang w:val="en-IN" w:eastAsia="en-IN" w:bidi="pa-IN"/>
              </w:rPr>
            </w:pPr>
            <w:r w:rsidRPr="00B329F5">
              <w:rPr>
                <w:rFonts w:ascii="Arial" w:eastAsia="Times New Roman" w:hAnsi="Arial" w:cs="Arial"/>
                <w:noProof/>
                <w:kern w:val="36"/>
                <w:sz w:val="48"/>
                <w:szCs w:val="48"/>
                <w:lang w:val="en-IN" w:eastAsia="en-IN" w:bidi="pa-IN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74D0B0B" wp14:editId="053B5106">
                      <wp:simplePos x="0" y="0"/>
                      <wp:positionH relativeFrom="column">
                        <wp:posOffset>2954474</wp:posOffset>
                      </wp:positionH>
                      <wp:positionV relativeFrom="paragraph">
                        <wp:posOffset>1997</wp:posOffset>
                      </wp:positionV>
                      <wp:extent cx="0" cy="816428"/>
                      <wp:effectExtent l="0" t="0" r="38100" b="22225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81642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6C7A7CF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65pt,.15pt" to="232.65pt,6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" strokecolor="white [3212]" strokeweight="1.5pt">
                      <v:stroke joinstyle="miter"/>
                    </v:line>
                  </w:pict>
                </mc:Fallback>
              </mc:AlternateContent>
            </w:r>
            <w:r w:rsidRPr="00B329F5">
              <w:rPr>
                <w:rFonts w:ascii="Arial" w:eastAsia="Times New Roman" w:hAnsi="Arial" w:cs="Arial"/>
                <w:b w:val="0"/>
                <w:bCs w:val="0"/>
                <w:kern w:val="36"/>
                <w:sz w:val="48"/>
                <w:szCs w:val="48"/>
                <w:lang w:val="en-IN" w:eastAsia="en-IN" w:bidi="pa-IN"/>
              </w:rPr>
              <w:t>SSD</w:t>
            </w:r>
          </w:p>
        </w:tc>
        <w:tc>
          <w:tcPr>
            <w:tcW w:w="4779" w:type="dxa"/>
          </w:tcPr>
          <w:p w14:paraId="7FC86875" w14:textId="3EF273CF" w:rsidR="008813D8" w:rsidRPr="00B329F5" w:rsidRDefault="00B329F5" w:rsidP="00B329F5">
            <w:pPr>
              <w:spacing w:after="100" w:afterAutospacing="1"/>
              <w:ind w:right="0"/>
              <w:jc w:val="center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kern w:val="36"/>
                <w:sz w:val="48"/>
                <w:szCs w:val="48"/>
                <w:lang w:val="en-IN" w:eastAsia="en-IN" w:bidi="pa-IN"/>
              </w:rPr>
            </w:pPr>
            <w:r w:rsidRPr="00B329F5">
              <w:rPr>
                <w:rFonts w:ascii="Arial" w:eastAsia="Times New Roman" w:hAnsi="Arial" w:cs="Arial"/>
                <w:b w:val="0"/>
                <w:bCs w:val="0"/>
                <w:kern w:val="36"/>
                <w:sz w:val="48"/>
                <w:szCs w:val="48"/>
                <w:lang w:val="en-IN" w:eastAsia="en-IN" w:bidi="pa-IN"/>
              </w:rPr>
              <w:t>HDD</w:t>
            </w:r>
          </w:p>
        </w:tc>
      </w:tr>
      <w:tr w:rsidR="008813D8" w14:paraId="5043395B" w14:textId="77777777" w:rsidTr="00225B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9" w:type="dxa"/>
          </w:tcPr>
          <w:p w14:paraId="5FE9F1FB" w14:textId="23CE41D9" w:rsidR="008813D8" w:rsidRPr="00225B8A" w:rsidRDefault="00225B8A" w:rsidP="00BF0460">
            <w:pPr>
              <w:spacing w:after="100" w:afterAutospacing="1"/>
              <w:ind w:right="0"/>
              <w:outlineLvl w:val="0"/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val="en-IN" w:eastAsia="en-IN" w:bidi="pa-IN"/>
              </w:rPr>
            </w:pPr>
            <w:r w:rsidRPr="00225B8A"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>SSDs</w:t>
            </w:r>
            <w:r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 xml:space="preserve"> stands for Solid state drive</w:t>
            </w:r>
            <w:r w:rsidRPr="00225B8A"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>. In an SSD, all data is stored in integrated circuits</w:t>
            </w:r>
            <w:r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>.</w:t>
            </w:r>
          </w:p>
        </w:tc>
        <w:tc>
          <w:tcPr>
            <w:tcW w:w="4779" w:type="dxa"/>
          </w:tcPr>
          <w:p w14:paraId="2CF50EBD" w14:textId="466E339E" w:rsidR="008813D8" w:rsidRDefault="00225B8A" w:rsidP="00BF0460">
            <w:pPr>
              <w:spacing w:after="100" w:afterAutospacing="1"/>
              <w:ind w:right="0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55A64"/>
                <w:kern w:val="36"/>
                <w:lang w:val="en-IN" w:eastAsia="en-IN" w:bidi="pa-IN"/>
              </w:rPr>
            </w:pPr>
            <w:r w:rsidRPr="00225B8A"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  <w:t>An HDD is a data storage device that lives inside the computer. It has spinning disks inside where data is stored magnetically.</w:t>
            </w:r>
          </w:p>
        </w:tc>
      </w:tr>
      <w:tr w:rsidR="008813D8" w14:paraId="30934F5D" w14:textId="77777777" w:rsidTr="00225B8A">
        <w:trPr>
          <w:trHeight w:val="17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9" w:type="dxa"/>
          </w:tcPr>
          <w:p w14:paraId="3DFC49F3" w14:textId="49B642F1" w:rsidR="008813D8" w:rsidRPr="00225B8A" w:rsidRDefault="00225B8A" w:rsidP="00BF0460">
            <w:pPr>
              <w:spacing w:after="100" w:afterAutospacing="1"/>
              <w:ind w:right="0"/>
              <w:outlineLvl w:val="0"/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val="en-IN" w:eastAsia="en-IN" w:bidi="pa-IN"/>
              </w:rPr>
            </w:pPr>
            <w:r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 xml:space="preserve">It </w:t>
            </w:r>
            <w:r w:rsidR="003767B5" w:rsidRPr="00225B8A"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>use</w:t>
            </w:r>
            <w:r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>s</w:t>
            </w:r>
            <w:r w:rsidR="003767B5" w:rsidRPr="00225B8A"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 xml:space="preserve"> less power and result in longer battery life because data access is much faster and the device is idle more often. </w:t>
            </w:r>
          </w:p>
        </w:tc>
        <w:tc>
          <w:tcPr>
            <w:tcW w:w="4779" w:type="dxa"/>
          </w:tcPr>
          <w:p w14:paraId="12ADCCB7" w14:textId="3461B4A9" w:rsidR="008813D8" w:rsidRDefault="003767B5" w:rsidP="00BF0460">
            <w:pPr>
              <w:spacing w:after="100" w:afterAutospacing="1"/>
              <w:ind w:right="0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55A64"/>
                <w:kern w:val="36"/>
                <w:lang w:val="en-IN" w:eastAsia="en-IN" w:bidi="pa-IN"/>
              </w:rPr>
            </w:pPr>
            <w:r w:rsidRPr="003767B5"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  <w:t>With their spinning disks, HDDs require more power when they start up than SSDs.</w:t>
            </w:r>
          </w:p>
        </w:tc>
      </w:tr>
      <w:tr w:rsidR="008813D8" w14:paraId="0D08F3E8" w14:textId="77777777" w:rsidTr="00225B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9" w:type="dxa"/>
          </w:tcPr>
          <w:p w14:paraId="1E58762F" w14:textId="149FECC0" w:rsidR="008813D8" w:rsidRPr="00225B8A" w:rsidRDefault="00225B8A" w:rsidP="00BF0460">
            <w:pPr>
              <w:spacing w:after="100" w:afterAutospacing="1"/>
              <w:ind w:right="0"/>
              <w:outlineLvl w:val="0"/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val="en-IN" w:eastAsia="en-IN" w:bidi="pa-IN"/>
              </w:rPr>
            </w:pPr>
            <w:r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 xml:space="preserve">These </w:t>
            </w:r>
            <w:r w:rsidR="003767B5" w:rsidRPr="00225B8A"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>are more reliable than HDDs, which again is a function of having no moving parts</w:t>
            </w:r>
            <w:r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>.</w:t>
            </w:r>
          </w:p>
        </w:tc>
        <w:tc>
          <w:tcPr>
            <w:tcW w:w="4779" w:type="dxa"/>
          </w:tcPr>
          <w:p w14:paraId="42BAA2EB" w14:textId="12E4D375" w:rsidR="008813D8" w:rsidRDefault="00225B8A" w:rsidP="00BF0460">
            <w:pPr>
              <w:spacing w:after="100" w:afterAutospacing="1"/>
              <w:ind w:right="0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55A64"/>
                <w:kern w:val="36"/>
                <w:lang w:val="en-IN" w:eastAsia="en-IN" w:bidi="pa-IN"/>
              </w:rPr>
            </w:pPr>
            <w:r w:rsidRPr="00225B8A"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  <w:t>With an HDD, performance slows significantly</w:t>
            </w:r>
            <w:r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  <w:t>.</w:t>
            </w:r>
          </w:p>
        </w:tc>
      </w:tr>
      <w:tr w:rsidR="008813D8" w14:paraId="73325B2C" w14:textId="77777777" w:rsidTr="00225B8A">
        <w:trPr>
          <w:trHeight w:val="1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9" w:type="dxa"/>
          </w:tcPr>
          <w:p w14:paraId="2B81B94A" w14:textId="24A10588" w:rsidR="008813D8" w:rsidRPr="00225B8A" w:rsidRDefault="00225B8A" w:rsidP="00BF0460">
            <w:pPr>
              <w:spacing w:after="100" w:afterAutospacing="1"/>
              <w:ind w:right="0"/>
              <w:outlineLvl w:val="0"/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val="en-IN" w:eastAsia="en-IN" w:bidi="pa-IN"/>
              </w:rPr>
            </w:pPr>
            <w:r w:rsidRPr="00225B8A"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val="en-IN" w:eastAsia="en-IN" w:bidi="pa-IN"/>
              </w:rPr>
              <w:t>SSD are more expensive comparatively.</w:t>
            </w:r>
          </w:p>
        </w:tc>
        <w:tc>
          <w:tcPr>
            <w:tcW w:w="4779" w:type="dxa"/>
          </w:tcPr>
          <w:p w14:paraId="2AAE1397" w14:textId="5FB2B642" w:rsidR="008813D8" w:rsidRDefault="00225B8A" w:rsidP="00BF0460">
            <w:pPr>
              <w:spacing w:after="100" w:afterAutospacing="1"/>
              <w:ind w:right="0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55A64"/>
                <w:kern w:val="36"/>
                <w:lang w:val="en-IN" w:eastAsia="en-IN" w:bidi="pa-IN"/>
              </w:rPr>
            </w:pPr>
            <w:r>
              <w:rPr>
                <w:rFonts w:ascii="Arial" w:eastAsia="Times New Roman" w:hAnsi="Arial" w:cs="Arial"/>
                <w:color w:val="455A64"/>
                <w:kern w:val="36"/>
                <w:lang w:val="en-IN" w:eastAsia="en-IN" w:bidi="pa-IN"/>
              </w:rPr>
              <w:t>They are lower in cost a</w:t>
            </w:r>
            <w:proofErr w:type="spellStart"/>
            <w:r w:rsidRPr="00225B8A"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  <w:t>n</w:t>
            </w:r>
            <w:r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  <w:t>d</w:t>
            </w:r>
            <w:proofErr w:type="spellEnd"/>
            <w:r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  <w:t xml:space="preserve"> are </w:t>
            </w:r>
            <w:r w:rsidRPr="00225B8A"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  <w:t>practical for data that does not need to be accessed frequently,</w:t>
            </w:r>
          </w:p>
        </w:tc>
      </w:tr>
      <w:tr w:rsidR="008813D8" w14:paraId="3145D262" w14:textId="77777777" w:rsidTr="00225B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9" w:type="dxa"/>
          </w:tcPr>
          <w:p w14:paraId="6DE0A696" w14:textId="3F9178CA" w:rsidR="008813D8" w:rsidRPr="00225B8A" w:rsidRDefault="00225B8A" w:rsidP="00BF0460">
            <w:pPr>
              <w:spacing w:after="100" w:afterAutospacing="1"/>
              <w:ind w:right="0"/>
              <w:outlineLvl w:val="0"/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val="en-IN" w:eastAsia="en-IN" w:bidi="pa-IN"/>
              </w:rPr>
            </w:pPr>
            <w:r w:rsidRPr="00225B8A"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>SSD does not produce noise.</w:t>
            </w:r>
          </w:p>
        </w:tc>
        <w:tc>
          <w:tcPr>
            <w:tcW w:w="4779" w:type="dxa"/>
          </w:tcPr>
          <w:p w14:paraId="5E63AF38" w14:textId="0F76ED1B" w:rsidR="008813D8" w:rsidRDefault="00225B8A" w:rsidP="00BF0460">
            <w:pPr>
              <w:spacing w:after="100" w:afterAutospacing="1"/>
              <w:ind w:right="0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55A64"/>
                <w:kern w:val="36"/>
                <w:lang w:val="en-IN" w:eastAsia="en-IN" w:bidi="pa-IN"/>
              </w:rPr>
            </w:pPr>
            <w:r w:rsidRPr="00225B8A"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  <w:t>HDD can produce noise due to mechanical movements.</w:t>
            </w:r>
          </w:p>
        </w:tc>
      </w:tr>
      <w:tr w:rsidR="008813D8" w14:paraId="2A790CC4" w14:textId="77777777" w:rsidTr="00225B8A">
        <w:trPr>
          <w:trHeight w:val="1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9" w:type="dxa"/>
          </w:tcPr>
          <w:p w14:paraId="5EA4C7AD" w14:textId="2A39D91E" w:rsidR="008813D8" w:rsidRPr="00B329F5" w:rsidRDefault="00B329F5" w:rsidP="00BF0460">
            <w:pPr>
              <w:spacing w:after="100" w:afterAutospacing="1"/>
              <w:ind w:right="0"/>
              <w:outlineLvl w:val="0"/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val="en-IN" w:eastAsia="en-IN" w:bidi="pa-IN"/>
              </w:rPr>
            </w:pPr>
            <w:r w:rsidRPr="00B329F5">
              <w:rPr>
                <w:rFonts w:ascii="Arial" w:eastAsia="Times New Roman" w:hAnsi="Arial" w:cs="Arial"/>
                <w:b w:val="0"/>
                <w:bCs w:val="0"/>
                <w:color w:val="455A64"/>
                <w:kern w:val="36"/>
                <w:lang w:eastAsia="en-IN" w:bidi="pa-IN"/>
              </w:rPr>
              <w:t>In SSD the data transfer is random access.</w:t>
            </w:r>
          </w:p>
        </w:tc>
        <w:tc>
          <w:tcPr>
            <w:tcW w:w="4779" w:type="dxa"/>
          </w:tcPr>
          <w:p w14:paraId="728D1C06" w14:textId="17F06009" w:rsidR="008813D8" w:rsidRDefault="00B329F5" w:rsidP="00BF0460">
            <w:pPr>
              <w:spacing w:after="100" w:afterAutospacing="1"/>
              <w:ind w:right="0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55A64"/>
                <w:kern w:val="36"/>
                <w:lang w:val="en-IN" w:eastAsia="en-IN" w:bidi="pa-IN"/>
              </w:rPr>
            </w:pPr>
            <w:r w:rsidRPr="00B329F5">
              <w:rPr>
                <w:rFonts w:ascii="Arial" w:eastAsia="Times New Roman" w:hAnsi="Arial" w:cs="Arial"/>
                <w:color w:val="455A64"/>
                <w:kern w:val="36"/>
                <w:lang w:eastAsia="en-IN" w:bidi="pa-IN"/>
              </w:rPr>
              <w:t>In HDD the data transfer is sequential.</w:t>
            </w:r>
          </w:p>
        </w:tc>
      </w:tr>
    </w:tbl>
    <w:p w14:paraId="38652B1E" w14:textId="5E9F20FD" w:rsidR="00BF0460" w:rsidRPr="00BF0460" w:rsidRDefault="00BF0460" w:rsidP="00BF0460"/>
    <w:sectPr w:rsidR="00BF0460" w:rsidRPr="00BF0460" w:rsidSect="00691944">
      <w:headerReference w:type="default" r:id="rId10"/>
      <w:pgSz w:w="12240" w:h="15840" w:code="1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D1AC7E" w14:textId="77777777" w:rsidR="002A26EB" w:rsidRDefault="002A26EB" w:rsidP="001C66AD">
      <w:pPr>
        <w:spacing w:after="0" w:line="240" w:lineRule="auto"/>
      </w:pPr>
      <w:r>
        <w:separator/>
      </w:r>
    </w:p>
  </w:endnote>
  <w:endnote w:type="continuationSeparator" w:id="0">
    <w:p w14:paraId="6951B300" w14:textId="77777777" w:rsidR="002A26EB" w:rsidRDefault="002A26EB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5E4F8FA-76AC-4E59-8BE5-20BA9662A7FB}"/>
    <w:embedBold r:id="rId2" w:fontKey="{7373D067-12AD-42AB-8B72-908A1BD2923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761F81EF-23F7-40DC-9503-D06CBDA290CD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881D8555-2FFB-437A-951B-743DF48861A6}"/>
    <w:embedBold r:id="rId5" w:fontKey="{223B0BAE-E375-4FB1-AE51-1DD52DC7DF6D}"/>
    <w:embedItalic r:id="rId6" w:fontKey="{C409E77B-481A-485E-A3A1-BC4DF0081D8E}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  <w:embedRegular r:id="rId7" w:fontKey="{C0C5C4C4-6D58-4BBE-8108-50C4BE75329C}"/>
    <w:embedBold r:id="rId8" w:fontKey="{9715401C-7CC0-491D-8CDD-F8E3E61A5707}"/>
    <w:embedItalic r:id="rId9" w:fontKey="{99B01432-EFFD-4C44-A542-16ED219B561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EFCEA8" w14:textId="77777777" w:rsidR="002A26EB" w:rsidRDefault="002A26EB" w:rsidP="001C66AD">
      <w:pPr>
        <w:spacing w:after="0" w:line="240" w:lineRule="auto"/>
      </w:pPr>
      <w:r>
        <w:separator/>
      </w:r>
    </w:p>
  </w:footnote>
  <w:footnote w:type="continuationSeparator" w:id="0">
    <w:p w14:paraId="0C9CF90A" w14:textId="77777777" w:rsidR="002A26EB" w:rsidRDefault="002A26EB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36EB7" w14:textId="77777777" w:rsidR="00691944" w:rsidRDefault="00691944">
    <w:pPr>
      <w:pStyle w:val="Header"/>
    </w:pPr>
    <w:r>
      <mc:AlternateContent>
        <mc:Choice Requires="wpg">
          <w:drawing>
            <wp:anchor distT="0" distB="0" distL="114300" distR="114300" simplePos="0" relativeHeight="251678720" behindDoc="0" locked="0" layoutInCell="1" allowOverlap="1" wp14:anchorId="2C81C160" wp14:editId="08E44AE2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oup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oup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ctangle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ctangle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ctangle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ctangle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ctangle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ctangle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196CC2" w14:textId="77777777"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oup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reeform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reeform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reeform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reeform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reeform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reeform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reeform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reeform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reeform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reeform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reeform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reeform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reeform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reeform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reeform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reeform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reeform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reeform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reeform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reeform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reeform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reeform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reeform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reeform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reeform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reeform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reeform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reeform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reeform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reeform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reeform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reeform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reeform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reeform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reeform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reeform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reeform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reeform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reeform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reeform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reeform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reeform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reeform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reeform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reeform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reeform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reeform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reeform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reeform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reeform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reeform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reeform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reeform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reeform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reeform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reeform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reeform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reeform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reeform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reeform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reeform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reeform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reeform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reeform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reeform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reeform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reeform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reeform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reeform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reeform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reeform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reeform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reeform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reeform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reeform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reeform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reeform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reeform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reeform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reeform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reeform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reeform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reeform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reeform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reeform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reeform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reeform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reeform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reeform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reeform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reeform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reeform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reeform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reeform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reeform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reeform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reeform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reeform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reeform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reeform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reeform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reeform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reeform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reeform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reeform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reeform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reeform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reeform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reeform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reeform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reeform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reeform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reeform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reeform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reeform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reeform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reeform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reeform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reeform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reeform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reeform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reeform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reeform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reeform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reeform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reeform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reeform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reeform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reeform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reeform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reeform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reeform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reeform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reeform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reeform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reeform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reeform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reeform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reeform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reeform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reeform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reeform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reeform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reeform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reeform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reeform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reeform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reeform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reeform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reeform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reeform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reeform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reeform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reeform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reeform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reeform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reeform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reeform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reeform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2C81C160" id="Group 2086" o:spid="_x0000_s1026" alt="&quot;&quot;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">
              <v:group id="Group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ctangle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ctangle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ctangle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ctangle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ctangle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ctangle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14:paraId="39196CC2" w14:textId="77777777"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rect>
              <v:group id="Group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reeform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69BCB2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32521D"/>
    <w:multiLevelType w:val="multilevel"/>
    <w:tmpl w:val="DCF2E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9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1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2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3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2" w15:restartNumberingAfterBreak="0">
    <w:nsid w:val="6F2404F5"/>
    <w:multiLevelType w:val="multilevel"/>
    <w:tmpl w:val="B8F64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3"/>
  </w:num>
  <w:num w:numId="2">
    <w:abstractNumId w:val="9"/>
  </w:num>
  <w:num w:numId="3">
    <w:abstractNumId w:val="17"/>
  </w:num>
  <w:num w:numId="4">
    <w:abstractNumId w:val="14"/>
  </w:num>
  <w:num w:numId="5">
    <w:abstractNumId w:val="15"/>
  </w:num>
  <w:num w:numId="6">
    <w:abstractNumId w:val="21"/>
  </w:num>
  <w:num w:numId="7">
    <w:abstractNumId w:val="8"/>
  </w:num>
  <w:num w:numId="8">
    <w:abstractNumId w:val="12"/>
  </w:num>
  <w:num w:numId="9">
    <w:abstractNumId w:val="19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1"/>
  </w:num>
  <w:num w:numId="15">
    <w:abstractNumId w:val="10"/>
  </w:num>
  <w:num w:numId="16">
    <w:abstractNumId w:val="18"/>
  </w:num>
  <w:num w:numId="17">
    <w:abstractNumId w:val="4"/>
  </w:num>
  <w:num w:numId="18">
    <w:abstractNumId w:val="24"/>
  </w:num>
  <w:num w:numId="19">
    <w:abstractNumId w:val="20"/>
  </w:num>
  <w:num w:numId="20">
    <w:abstractNumId w:val="16"/>
  </w:num>
  <w:num w:numId="21">
    <w:abstractNumId w:val="23"/>
  </w:num>
  <w:num w:numId="22">
    <w:abstractNumId w:val="5"/>
  </w:num>
  <w:num w:numId="23">
    <w:abstractNumId w:val="0"/>
  </w:num>
  <w:num w:numId="24">
    <w:abstractNumId w:val="22"/>
  </w:num>
  <w:num w:numId="25">
    <w:abstractNumId w:val="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removePersonalInformation/>
  <w:removeDateAndTime/>
  <w:displayBackgroundShap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460"/>
    <w:rsid w:val="00020F8E"/>
    <w:rsid w:val="0003534E"/>
    <w:rsid w:val="00052382"/>
    <w:rsid w:val="0006568A"/>
    <w:rsid w:val="000668CE"/>
    <w:rsid w:val="00071B1F"/>
    <w:rsid w:val="00076F0F"/>
    <w:rsid w:val="00084253"/>
    <w:rsid w:val="00087264"/>
    <w:rsid w:val="000D1F49"/>
    <w:rsid w:val="000E0945"/>
    <w:rsid w:val="001632C0"/>
    <w:rsid w:val="001727CA"/>
    <w:rsid w:val="0019397A"/>
    <w:rsid w:val="001B0B3A"/>
    <w:rsid w:val="001C171C"/>
    <w:rsid w:val="001C66AD"/>
    <w:rsid w:val="001D38B2"/>
    <w:rsid w:val="001E0869"/>
    <w:rsid w:val="001E7FCD"/>
    <w:rsid w:val="001F3377"/>
    <w:rsid w:val="00225B8A"/>
    <w:rsid w:val="002A26EB"/>
    <w:rsid w:val="002C56E6"/>
    <w:rsid w:val="002C739E"/>
    <w:rsid w:val="00361E11"/>
    <w:rsid w:val="003767B5"/>
    <w:rsid w:val="0040090B"/>
    <w:rsid w:val="00433D57"/>
    <w:rsid w:val="0046302A"/>
    <w:rsid w:val="00487D2D"/>
    <w:rsid w:val="004D5D62"/>
    <w:rsid w:val="00504AA9"/>
    <w:rsid w:val="005112D0"/>
    <w:rsid w:val="00533D86"/>
    <w:rsid w:val="00555681"/>
    <w:rsid w:val="00577E06"/>
    <w:rsid w:val="005A3BF7"/>
    <w:rsid w:val="005C702A"/>
    <w:rsid w:val="005F2035"/>
    <w:rsid w:val="005F6E61"/>
    <w:rsid w:val="005F7990"/>
    <w:rsid w:val="00600AC2"/>
    <w:rsid w:val="00622682"/>
    <w:rsid w:val="0063739C"/>
    <w:rsid w:val="00691944"/>
    <w:rsid w:val="006B248A"/>
    <w:rsid w:val="00703BBA"/>
    <w:rsid w:val="00727403"/>
    <w:rsid w:val="007466B2"/>
    <w:rsid w:val="00764917"/>
    <w:rsid w:val="00770F25"/>
    <w:rsid w:val="007B0A85"/>
    <w:rsid w:val="007B2E52"/>
    <w:rsid w:val="007C6A52"/>
    <w:rsid w:val="0080028F"/>
    <w:rsid w:val="008119CC"/>
    <w:rsid w:val="0082043E"/>
    <w:rsid w:val="00854C80"/>
    <w:rsid w:val="008813D8"/>
    <w:rsid w:val="00897331"/>
    <w:rsid w:val="008D121F"/>
    <w:rsid w:val="008E203A"/>
    <w:rsid w:val="008E20AD"/>
    <w:rsid w:val="00905963"/>
    <w:rsid w:val="0091229C"/>
    <w:rsid w:val="00940E73"/>
    <w:rsid w:val="00950D39"/>
    <w:rsid w:val="00961F7C"/>
    <w:rsid w:val="009809E7"/>
    <w:rsid w:val="0098597D"/>
    <w:rsid w:val="00991FA9"/>
    <w:rsid w:val="00997F2B"/>
    <w:rsid w:val="009F49EA"/>
    <w:rsid w:val="009F619A"/>
    <w:rsid w:val="009F6DDE"/>
    <w:rsid w:val="00A254B7"/>
    <w:rsid w:val="00A370A8"/>
    <w:rsid w:val="00A73847"/>
    <w:rsid w:val="00A90467"/>
    <w:rsid w:val="00AE4541"/>
    <w:rsid w:val="00AF5B89"/>
    <w:rsid w:val="00B208D4"/>
    <w:rsid w:val="00B27589"/>
    <w:rsid w:val="00B329F5"/>
    <w:rsid w:val="00B65216"/>
    <w:rsid w:val="00B904D8"/>
    <w:rsid w:val="00BD4753"/>
    <w:rsid w:val="00BD5CB1"/>
    <w:rsid w:val="00BE62EE"/>
    <w:rsid w:val="00BF0460"/>
    <w:rsid w:val="00BF4AC1"/>
    <w:rsid w:val="00BF5EE5"/>
    <w:rsid w:val="00C003BA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B3FAD"/>
    <w:rsid w:val="00E61C09"/>
    <w:rsid w:val="00E66C3D"/>
    <w:rsid w:val="00EB263C"/>
    <w:rsid w:val="00EB3B58"/>
    <w:rsid w:val="00EC7359"/>
    <w:rsid w:val="00EE3054"/>
    <w:rsid w:val="00F00606"/>
    <w:rsid w:val="00F01256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EFA7F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1C66AD"/>
    <w:pPr>
      <w:ind w:right="720"/>
    </w:pPr>
  </w:style>
  <w:style w:type="paragraph" w:styleId="Heading1">
    <w:name w:val="heading 1"/>
    <w:basedOn w:val="Normal"/>
    <w:link w:val="Heading1Char"/>
    <w:uiPriority w:val="1"/>
    <w:qFormat/>
    <w:rsid w:val="001C66AD"/>
    <w:pPr>
      <w:tabs>
        <w:tab w:val="left" w:pos="2520"/>
        <w:tab w:val="left" w:pos="3360"/>
      </w:tabs>
      <w:spacing w:before="111" w:after="560"/>
      <w:outlineLvl w:val="0"/>
    </w:pPr>
    <w:rPr>
      <w:rFonts w:asciiTheme="majorHAnsi" w:hAnsiTheme="majorHAnsi"/>
      <w:b/>
      <w:color w:val="CFCFCF" w:themeColor="accent5" w:themeShade="E6"/>
      <w:sz w:val="36"/>
    </w:rPr>
  </w:style>
  <w:style w:type="paragraph" w:styleId="Heading2">
    <w:name w:val="heading 2"/>
    <w:basedOn w:val="Normal"/>
    <w:link w:val="Heading2Char"/>
    <w:uiPriority w:val="1"/>
    <w:qFormat/>
    <w:rsid w:val="001C66AD"/>
    <w:pPr>
      <w:keepNext/>
      <w:tabs>
        <w:tab w:val="left" w:pos="720"/>
        <w:tab w:val="left" w:pos="1199"/>
      </w:tabs>
      <w:spacing w:before="360" w:after="240"/>
      <w:outlineLvl w:val="1"/>
    </w:pPr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82682"/>
    <w:pPr>
      <w:keepNext/>
      <w:tabs>
        <w:tab w:val="left" w:pos="900"/>
        <w:tab w:val="left" w:pos="1560"/>
      </w:tabs>
      <w:spacing w:before="360" w:after="240"/>
      <w:outlineLvl w:val="2"/>
    </w:pPr>
    <w:rPr>
      <w:rFonts w:asciiTheme="majorHAnsi" w:hAnsiTheme="majorHAnsi"/>
      <w:b/>
      <w:bCs/>
      <w:color w:val="4CBABF" w:themeColor="accent2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C82682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92F2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C82682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C82682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C66AD"/>
    <w:rPr>
      <w:rFonts w:asciiTheme="majorHAnsi" w:hAnsiTheme="majorHAnsi"/>
      <w:b/>
      <w:color w:val="CFCFCF" w:themeColor="accent5" w:themeShade="E6"/>
      <w:sz w:val="36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C66AD"/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1C66AD"/>
    <w:rPr>
      <w:rFonts w:asciiTheme="majorHAnsi" w:hAnsiTheme="majorHAnsi"/>
      <w:b/>
      <w:bCs/>
      <w:color w:val="4CBABF" w:themeColor="accent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2682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C82682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C66AD"/>
    <w:rPr>
      <w:b/>
      <w:noProof/>
      <w:color w:val="125F5B" w:themeColor="accent1"/>
      <w:szCs w:val="24"/>
    </w:rPr>
  </w:style>
  <w:style w:type="paragraph" w:styleId="Footer">
    <w:name w:val="footer"/>
    <w:basedOn w:val="Normal"/>
    <w:link w:val="FooterChar"/>
    <w:uiPriority w:val="99"/>
    <w:rsid w:val="00C82682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C82682"/>
    <w:rPr>
      <w:rFonts w:asciiTheme="minorHAnsi" w:hAnsiTheme="minorHAnsi"/>
      <w:color w:val="7F7F7F" w:themeColor="text1" w:themeTint="80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unhideWhenUsed/>
    <w:rsid w:val="000D1F49"/>
    <w:rPr>
      <w:color w:val="0070C0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semiHidden/>
    <w:qFormat/>
    <w:rsid w:val="00C82682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82682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68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82682"/>
    <w:rPr>
      <w:rFonts w:asciiTheme="majorHAnsi" w:hAnsiTheme="majorHAnsi"/>
      <w:b/>
      <w:bCs/>
      <w:color w:val="4BACC6"/>
      <w:sz w:val="25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682"/>
    <w:rPr>
      <w:rFonts w:asciiTheme="majorHAnsi" w:eastAsiaTheme="majorEastAsia" w:hAnsiTheme="majorHAnsi" w:cstheme="majorBidi"/>
      <w:color w:val="092F2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682"/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682"/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682"/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ame">
    <w:name w:val="Name"/>
    <w:basedOn w:val="Normal"/>
    <w:uiPriority w:val="1"/>
    <w:qFormat/>
    <w:rsid w:val="00EB263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Address">
    <w:name w:val="Address"/>
    <w:basedOn w:val="Normal"/>
    <w:uiPriority w:val="1"/>
    <w:qFormat/>
    <w:rsid w:val="00EB263C"/>
    <w:pPr>
      <w:spacing w:after="0"/>
    </w:pPr>
  </w:style>
  <w:style w:type="paragraph" w:styleId="Date">
    <w:name w:val="Date"/>
    <w:basedOn w:val="Normal"/>
    <w:next w:val="Normal"/>
    <w:link w:val="DateChar"/>
    <w:uiPriority w:val="99"/>
    <w:rsid w:val="00EB263C"/>
    <w:pPr>
      <w:spacing w:before="60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C82682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eChar">
    <w:name w:val="Date Char"/>
    <w:basedOn w:val="DefaultParagraphFont"/>
    <w:link w:val="Date"/>
    <w:uiPriority w:val="99"/>
    <w:rsid w:val="00EB263C"/>
  </w:style>
  <w:style w:type="paragraph" w:styleId="Salutation">
    <w:name w:val="Salutation"/>
    <w:basedOn w:val="Normal"/>
    <w:next w:val="Normal"/>
    <w:link w:val="SalutationChar"/>
    <w:uiPriority w:val="99"/>
    <w:rsid w:val="001C66AD"/>
    <w:pPr>
      <w:spacing w:before="480" w:after="480"/>
    </w:pPr>
    <w:rPr>
      <w:color w:val="85402C" w:themeColor="accent3"/>
      <w:sz w:val="36"/>
    </w:rPr>
  </w:style>
  <w:style w:type="character" w:customStyle="1" w:styleId="SalutationChar">
    <w:name w:val="Salutation Char"/>
    <w:basedOn w:val="DefaultParagraphFont"/>
    <w:link w:val="Salutation"/>
    <w:uiPriority w:val="99"/>
    <w:rsid w:val="001C66AD"/>
    <w:rPr>
      <w:color w:val="85402C" w:themeColor="accent3"/>
      <w:sz w:val="36"/>
    </w:rPr>
  </w:style>
  <w:style w:type="paragraph" w:styleId="Signature">
    <w:name w:val="Signature"/>
    <w:basedOn w:val="Normal"/>
    <w:link w:val="SignatureChar"/>
    <w:uiPriority w:val="99"/>
    <w:rsid w:val="00EB263C"/>
  </w:style>
  <w:style w:type="character" w:customStyle="1" w:styleId="SignatureChar">
    <w:name w:val="Signature Char"/>
    <w:basedOn w:val="DefaultParagraphFont"/>
    <w:link w:val="Signature"/>
    <w:uiPriority w:val="99"/>
    <w:rsid w:val="00EB263C"/>
  </w:style>
  <w:style w:type="character" w:styleId="PlaceholderText">
    <w:name w:val="Placeholder Text"/>
    <w:basedOn w:val="DefaultParagraphFont"/>
    <w:uiPriority w:val="99"/>
    <w:semiHidden/>
    <w:rsid w:val="00EB263C"/>
    <w:rPr>
      <w:color w:val="808080"/>
    </w:rPr>
  </w:style>
  <w:style w:type="table" w:styleId="TableGrid">
    <w:name w:val="Table Grid"/>
    <w:basedOn w:val="TableNormal"/>
    <w:rsid w:val="00BF04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BF0460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rsid w:val="00B652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4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0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8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40321">
          <w:marLeft w:val="0"/>
          <w:marRight w:val="0"/>
          <w:marTop w:val="5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1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75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84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560065">
          <w:marLeft w:val="0"/>
          <w:marRight w:val="0"/>
          <w:marTop w:val="5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2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30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47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0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38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214234">
          <w:marLeft w:val="0"/>
          <w:marRight w:val="0"/>
          <w:marTop w:val="5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3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0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66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72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7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6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5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19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51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72560">
          <w:marLeft w:val="0"/>
          <w:marRight w:val="0"/>
          <w:marTop w:val="5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7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1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4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8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36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85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4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3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714230">
          <w:marLeft w:val="0"/>
          <w:marRight w:val="0"/>
          <w:marTop w:val="5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97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50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68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894627">
          <w:marLeft w:val="0"/>
          <w:marRight w:val="0"/>
          <w:marTop w:val="5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90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81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28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16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3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545644">
          <w:marLeft w:val="0"/>
          <w:marRight w:val="0"/>
          <w:marTop w:val="5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5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2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7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1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60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6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64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957030">
          <w:marLeft w:val="0"/>
          <w:marRight w:val="0"/>
          <w:marTop w:val="5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8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44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4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92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66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9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789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36830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4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2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10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81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97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5408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49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7926923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7358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360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775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0612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294896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3491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032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0690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319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2332270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67642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184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7400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6918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650621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045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601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966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405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762247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92249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488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9341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1363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6844065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89879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151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3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672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1391593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65957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054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087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7597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1283347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57102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662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661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784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8611614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73836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182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6983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518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3693031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74673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379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530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1124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1436045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0562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431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273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8516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21672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05530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466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62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2700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0177529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7271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959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0176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931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678682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07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860066">
                  <w:marLeft w:val="0"/>
                  <w:marRight w:val="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02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7" w:color="DDDDDD"/>
                      </w:divBdr>
                      <w:divsChild>
                        <w:div w:id="798376252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527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7" w:color="DDDDDD"/>
                      </w:divBdr>
                      <w:divsChild>
                        <w:div w:id="1044406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1307603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513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111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380830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3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971470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08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11" w:color="E5E5E5"/>
                    <w:right w:val="none" w:sz="0" w:space="0" w:color="auto"/>
                  </w:divBdr>
                  <w:divsChild>
                    <w:div w:id="186138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8" w:color="7F7F7F"/>
                      </w:divBdr>
                    </w:div>
                    <w:div w:id="185646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5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2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11" w:color="E5E5E5"/>
                  </w:divBdr>
                  <w:divsChild>
                    <w:div w:id="31649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962878">
                          <w:marLeft w:val="0"/>
                          <w:marRight w:val="0"/>
                          <w:marTop w:val="255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577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911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5630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143965">
                          <w:marLeft w:val="0"/>
                          <w:marRight w:val="0"/>
                          <w:marTop w:val="255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402684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17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5583">
                          <w:marLeft w:val="0"/>
                          <w:marRight w:val="0"/>
                          <w:marTop w:val="255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1685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10673">
                          <w:marLeft w:val="0"/>
                          <w:marRight w:val="0"/>
                          <w:marTop w:val="255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584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933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571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86920279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536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586833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27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976843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58945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324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971798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099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369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2832099">
          <w:marLeft w:val="0"/>
          <w:marRight w:val="0"/>
          <w:marTop w:val="0"/>
          <w:marBottom w:val="0"/>
          <w:divBdr>
            <w:top w:val="single" w:sz="6" w:space="0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104851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57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Minimalist%20tech%20letterhead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Minimalist tech letterhead.dotx</Template>
  <TotalTime>0</TotalTime>
  <Pages>1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2021-09-07T16:57:00Z</dcterms:created>
  <dcterms:modified xsi:type="dcterms:W3CDTF">2021-09-08T11:20:00Z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